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69E" w:rsidRDefault="0042669E" w:rsidP="0042669E">
      <w:r>
        <w:rPr>
          <w:noProof/>
          <w:lang w:eastAsia="nl-NL"/>
        </w:rPr>
        <w:drawing>
          <wp:anchor distT="0" distB="0" distL="114300" distR="114300" simplePos="0" relativeHeight="251663360" behindDoc="1" locked="1" layoutInCell="1" allowOverlap="1" wp14:anchorId="4A925B88" wp14:editId="4808CCFC">
            <wp:simplePos x="0" y="0"/>
            <wp:positionH relativeFrom="page">
              <wp:align>left</wp:align>
            </wp:positionH>
            <wp:positionV relativeFrom="paragraph">
              <wp:posOffset>0</wp:posOffset>
            </wp:positionV>
            <wp:extent cx="7577455" cy="10716895"/>
            <wp:effectExtent l="0" t="0" r="4445" b="825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slag MIWB_met logo.jpg"/>
                    <pic:cNvPicPr/>
                  </pic:nvPicPr>
                  <pic:blipFill>
                    <a:blip r:embed="rId9">
                      <a:extLst>
                        <a:ext uri="{28A0092B-C50C-407E-A947-70E740481C1C}">
                          <a14:useLocalDpi xmlns:a14="http://schemas.microsoft.com/office/drawing/2010/main" val="0"/>
                        </a:ext>
                      </a:extLst>
                    </a:blip>
                    <a:stretch>
                      <a:fillRect/>
                    </a:stretch>
                  </pic:blipFill>
                  <pic:spPr>
                    <a:xfrm>
                      <a:off x="0" y="0"/>
                      <a:ext cx="7577455" cy="10716895"/>
                    </a:xfrm>
                    <a:prstGeom prst="rect">
                      <a:avLst/>
                    </a:prstGeom>
                  </pic:spPr>
                </pic:pic>
              </a:graphicData>
            </a:graphic>
            <wp14:sizeRelH relativeFrom="page">
              <wp14:pctWidth>0</wp14:pctWidth>
            </wp14:sizeRelH>
            <wp14:sizeRelV relativeFrom="page">
              <wp14:pctHeight>0</wp14:pctHeight>
            </wp14:sizeRelV>
          </wp:anchor>
        </w:drawing>
      </w:r>
    </w:p>
    <w:sdt>
      <w:sdtPr>
        <w:id w:val="-329679739"/>
        <w:docPartObj>
          <w:docPartGallery w:val="Cover Pages"/>
          <w:docPartUnique/>
        </w:docPartObj>
      </w:sdtPr>
      <w:sdtEndPr>
        <w:rPr>
          <w:rFonts w:ascii="NHLaudit Rounded" w:hAnsi="NHLaudit Rounded"/>
          <w:b/>
          <w:color w:val="17365D" w:themeColor="text2" w:themeShade="BF"/>
          <w:sz w:val="48"/>
          <w:szCs w:val="48"/>
        </w:rPr>
      </w:sdtEndPr>
      <w:sdtContent>
        <w:p w:rsidR="00464108" w:rsidRDefault="00464108" w:rsidP="0042669E"/>
        <w:p w:rsidR="00464108" w:rsidRDefault="00210381" w:rsidP="00210381">
          <w:pPr>
            <w:ind w:left="-567"/>
          </w:pPr>
          <w:r w:rsidRPr="00464108">
            <w:rPr>
              <w:noProof/>
              <w:lang w:eastAsia="nl-NL"/>
            </w:rPr>
            <mc:AlternateContent>
              <mc:Choice Requires="wps">
                <w:drawing>
                  <wp:anchor distT="0" distB="0" distL="114300" distR="114300" simplePos="0" relativeHeight="251660288" behindDoc="0" locked="0" layoutInCell="1" allowOverlap="1" wp14:anchorId="5BB6794B" wp14:editId="5DA7C994">
                    <wp:simplePos x="0" y="0"/>
                    <wp:positionH relativeFrom="column">
                      <wp:posOffset>-342900</wp:posOffset>
                    </wp:positionH>
                    <wp:positionV relativeFrom="paragraph">
                      <wp:posOffset>2426970</wp:posOffset>
                    </wp:positionV>
                    <wp:extent cx="5120640" cy="880745"/>
                    <wp:effectExtent l="0" t="0" r="10160" b="825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880745"/>
                            </a:xfrm>
                            <a:prstGeom prst="rect">
                              <a:avLst/>
                            </a:prstGeom>
                            <a:solidFill>
                              <a:srgbClr val="FFFFFF"/>
                            </a:solidFill>
                            <a:ln w="9525">
                              <a:noFill/>
                              <a:miter lim="800000"/>
                              <a:headEnd/>
                              <a:tailEnd/>
                            </a:ln>
                          </wps:spPr>
                          <wps:txbx>
                            <w:txbxContent>
                              <w:sdt>
                                <w:sdtPr>
                                  <w:rPr>
                                    <w:rStyle w:val="FirstPageTitel"/>
                                  </w:rPr>
                                  <w:alias w:val="Titel"/>
                                  <w:tag w:val="lbl_titel"/>
                                  <w:id w:val="1714610215"/>
                                  <w:lock w:val="sdtLocked"/>
                                  <w:placeholder>
                                    <w:docPart w:val="178B74D6D86740EAA376036816868939"/>
                                  </w:placeholder>
                                  <w:dataBinding w:xpath="/CommonHuisstijlData[1]/BDB[1]/titel[1]" w:storeItemID="{61CAF45B-6477-4751-B80E-A84D06ECC53C}"/>
                                  <w:text/>
                                </w:sdtPr>
                                <w:sdtEndPr>
                                  <w:rPr>
                                    <w:rStyle w:val="Standaardalinea-lettertype"/>
                                    <w:rFonts w:ascii="Arial" w:hAnsi="Arial"/>
                                    <w:sz w:val="20"/>
                                    <w:szCs w:val="48"/>
                                  </w:rPr>
                                </w:sdtEndPr>
                                <w:sdtContent>
                                  <w:p w:rsidR="00D70A2C" w:rsidRPr="00037D06" w:rsidRDefault="00D70A2C" w:rsidP="00464108">
                                    <w:pPr>
                                      <w:spacing w:line="240" w:lineRule="auto"/>
                                      <w:rPr>
                                        <w:rFonts w:ascii="NHLBasic-Bold" w:hAnsi="NHLBasic-Bold"/>
                                        <w:sz w:val="48"/>
                                        <w:szCs w:val="48"/>
                                      </w:rPr>
                                    </w:pPr>
                                    <w:r>
                                      <w:rPr>
                                        <w:rStyle w:val="FirstPageTitel"/>
                                      </w:rPr>
                                      <w:t>Reader Reguliere Expressies</w:t>
                                    </w:r>
                                  </w:p>
                                </w:sdtContent>
                              </w:sdt>
                              <w:sdt>
                                <w:sdtPr>
                                  <w:rPr>
                                    <w:rStyle w:val="FirstPageSubtitle"/>
                                  </w:rPr>
                                  <w:alias w:val="Subtitel"/>
                                  <w:tag w:val="lbl_subtitel"/>
                                  <w:id w:val="-121543773"/>
                                  <w:lock w:val="sdtLocked"/>
                                  <w:placeholder>
                                    <w:docPart w:val="067130D5D0F3447CA9EB1EE8850BD566"/>
                                  </w:placeholder>
                                  <w:dataBinding w:xpath="/CommonHuisstijlData[1]/BDB[1]/subtitel[1]" w:storeItemID="{61CAF45B-6477-4751-B80E-A84D06ECC53C}"/>
                                  <w:text/>
                                </w:sdtPr>
                                <w:sdtContent>
                                  <w:p w:rsidR="00D70A2C" w:rsidRPr="00037D06" w:rsidRDefault="00D70A2C" w:rsidP="00464108">
                                    <w:pPr>
                                      <w:spacing w:line="240" w:lineRule="auto"/>
                                      <w:rPr>
                                        <w:rFonts w:ascii="NHLBasic-Regular" w:hAnsi="NHLBasic-Regular"/>
                                        <w:color w:val="7F7F7F" w:themeColor="text1" w:themeTint="80"/>
                                        <w:sz w:val="36"/>
                                        <w:szCs w:val="36"/>
                                      </w:rPr>
                                    </w:pPr>
                                    <w:r>
                                      <w:rPr>
                                        <w:rStyle w:val="FirstPageSubtitle"/>
                                      </w:rPr>
                                      <w:t>Behorende bij project Big Data</w:t>
                                    </w:r>
                                  </w:p>
                                </w:sdtContent>
                              </w:sdt>
                              <w:p w:rsidR="00D70A2C" w:rsidRDefault="00D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6794B" id="_x0000_t202" coordsize="21600,21600" o:spt="202" path="m,l,21600r21600,l21600,xe">
                    <v:stroke joinstyle="miter"/>
                    <v:path gradientshapeok="t" o:connecttype="rect"/>
                  </v:shapetype>
                  <v:shape id="Tekstvak 2" o:spid="_x0000_s1026" type="#_x0000_t202" style="position:absolute;left:0;text-align:left;margin-left:-27pt;margin-top:191.1pt;width:403.2pt;height:6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" stroked="f">
                    <v:textbox>
                      <w:txbxContent>
                        <w:sdt>
                          <w:sdtPr>
                            <w:rPr>
                              <w:rStyle w:val="FirstPageTitel"/>
                            </w:rPr>
                            <w:alias w:val="Titel"/>
                            <w:tag w:val="lbl_titel"/>
                            <w:id w:val="1714610215"/>
                            <w:lock w:val="sdtLocked"/>
                            <w:placeholder>
                              <w:docPart w:val="178B74D6D86740EAA376036816868939"/>
                            </w:placeholder>
                            <w:dataBinding w:xpath="/CommonHuisstijlData[1]/BDB[1]/titel[1]" w:storeItemID="{61CAF45B-6477-4751-B80E-A84D06ECC53C}"/>
                            <w:text/>
                          </w:sdtPr>
                          <w:sdtEndPr>
                            <w:rPr>
                              <w:rStyle w:val="Standaardalinea-lettertype"/>
                              <w:rFonts w:ascii="Arial" w:hAnsi="Arial"/>
                              <w:sz w:val="20"/>
                              <w:szCs w:val="48"/>
                            </w:rPr>
                          </w:sdtEndPr>
                          <w:sdtContent>
                            <w:p w:rsidR="00D70A2C" w:rsidRPr="00037D06" w:rsidRDefault="00D70A2C" w:rsidP="00464108">
                              <w:pPr>
                                <w:spacing w:line="240" w:lineRule="auto"/>
                                <w:rPr>
                                  <w:rFonts w:ascii="NHLBasic-Bold" w:hAnsi="NHLBasic-Bold"/>
                                  <w:sz w:val="48"/>
                                  <w:szCs w:val="48"/>
                                </w:rPr>
                              </w:pPr>
                              <w:r>
                                <w:rPr>
                                  <w:rStyle w:val="FirstPageTitel"/>
                                </w:rPr>
                                <w:t>Reader Reguliere Expressies</w:t>
                              </w:r>
                            </w:p>
                          </w:sdtContent>
                        </w:sdt>
                        <w:sdt>
                          <w:sdtPr>
                            <w:rPr>
                              <w:rStyle w:val="FirstPageSubtitle"/>
                            </w:rPr>
                            <w:alias w:val="Subtitel"/>
                            <w:tag w:val="lbl_subtitel"/>
                            <w:id w:val="-121543773"/>
                            <w:lock w:val="sdtLocked"/>
                            <w:placeholder>
                              <w:docPart w:val="067130D5D0F3447CA9EB1EE8850BD566"/>
                            </w:placeholder>
                            <w:dataBinding w:xpath="/CommonHuisstijlData[1]/BDB[1]/subtitel[1]" w:storeItemID="{61CAF45B-6477-4751-B80E-A84D06ECC53C}"/>
                            <w:text/>
                          </w:sdtPr>
                          <w:sdtContent>
                            <w:p w:rsidR="00D70A2C" w:rsidRPr="00037D06" w:rsidRDefault="00D70A2C" w:rsidP="00464108">
                              <w:pPr>
                                <w:spacing w:line="240" w:lineRule="auto"/>
                                <w:rPr>
                                  <w:rFonts w:ascii="NHLBasic-Regular" w:hAnsi="NHLBasic-Regular"/>
                                  <w:color w:val="7F7F7F" w:themeColor="text1" w:themeTint="80"/>
                                  <w:sz w:val="36"/>
                                  <w:szCs w:val="36"/>
                                </w:rPr>
                              </w:pPr>
                              <w:r>
                                <w:rPr>
                                  <w:rStyle w:val="FirstPageSubtitle"/>
                                </w:rPr>
                                <w:t>Behorende bij project Big Data</w:t>
                              </w:r>
                            </w:p>
                          </w:sdtContent>
                        </w:sdt>
                        <w:p w:rsidR="00D70A2C" w:rsidRDefault="00D70A2C"/>
                      </w:txbxContent>
                    </v:textbox>
                  </v:shape>
                </w:pict>
              </mc:Fallback>
            </mc:AlternateContent>
          </w:r>
          <w:r w:rsidRPr="00464108">
            <w:rPr>
              <w:noProof/>
              <w:lang w:eastAsia="nl-NL"/>
            </w:rPr>
            <mc:AlternateContent>
              <mc:Choice Requires="wps">
                <w:drawing>
                  <wp:anchor distT="0" distB="0" distL="114300" distR="114300" simplePos="0" relativeHeight="251661312" behindDoc="0" locked="0" layoutInCell="1" allowOverlap="1" wp14:anchorId="0B15E8A7" wp14:editId="3E1C459F">
                    <wp:simplePos x="0" y="0"/>
                    <wp:positionH relativeFrom="column">
                      <wp:posOffset>-342900</wp:posOffset>
                    </wp:positionH>
                    <wp:positionV relativeFrom="paragraph">
                      <wp:posOffset>3455670</wp:posOffset>
                    </wp:positionV>
                    <wp:extent cx="3168015" cy="763905"/>
                    <wp:effectExtent l="0" t="0" r="6985" b="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015" cy="763905"/>
                            </a:xfrm>
                            <a:prstGeom prst="rect">
                              <a:avLst/>
                            </a:prstGeom>
                            <a:solidFill>
                              <a:srgbClr val="FFFFFF"/>
                            </a:solidFill>
                            <a:ln w="9525">
                              <a:noFill/>
                              <a:miter lim="800000"/>
                              <a:headEnd/>
                              <a:tailEnd/>
                            </a:ln>
                          </wps:spPr>
                          <wps:txbx>
                            <w:txbxContent>
                              <w:p w:rsidR="00D70A2C" w:rsidRPr="00037D06" w:rsidRDefault="00D70A2C" w:rsidP="00464108">
                                <w:pPr>
                                  <w:spacing w:line="240" w:lineRule="auto"/>
                                  <w:rPr>
                                    <w:rFonts w:ascii="NHLBasic-Regular" w:hAnsi="NHLBasic-Regular" w:cstheme="minorHAnsi"/>
                                    <w:color w:val="7F7F7F" w:themeColor="text1" w:themeTint="80"/>
                                    <w:sz w:val="28"/>
                                    <w:szCs w:val="28"/>
                                  </w:rPr>
                                </w:pPr>
                                <w:sdt>
                                  <w:sdtPr>
                                    <w:rPr>
                                      <w:rStyle w:val="FirstPageDate"/>
                                    </w:rPr>
                                    <w:alias w:val="Datum"/>
                                    <w:tag w:val="lbl_datum"/>
                                    <w:id w:val="2115174605"/>
                                    <w:dataBinding w:xpath="/CommonHuisstijlData[1]/BDB[1]/datum[1]" w:storeItemID="{61CAF45B-6477-4751-B80E-A84D06ECC53C}"/>
                                    <w:date w:fullDate="2017-12-13T00:00:00Z">
                                      <w:dateFormat w:val="d-M-yyyy"/>
                                      <w:lid w:val="nl-NL"/>
                                      <w:storeMappedDataAs w:val="dateTime"/>
                                      <w:calendar w:val="gregorian"/>
                                    </w:date>
                                  </w:sdtPr>
                                  <w:sdtEndPr>
                                    <w:rPr>
                                      <w:rStyle w:val="Standaardalinea-lettertype"/>
                                      <w:rFonts w:ascii="NHLBasic-Regular" w:hAnsi="NHLBasic-Regular" w:cstheme="minorHAnsi"/>
                                      <w:color w:val="auto"/>
                                      <w:sz w:val="20"/>
                                      <w:szCs w:val="28"/>
                                    </w:rPr>
                                  </w:sdtEndPr>
                                  <w:sdtContent>
                                    <w:r>
                                      <w:rPr>
                                        <w:rStyle w:val="FirstPageDate"/>
                                      </w:rPr>
                                      <w:t>13-12-2017</w:t>
                                    </w:r>
                                  </w:sdtContent>
                                </w:sdt>
                              </w:p>
                              <w:p w:rsidR="00D70A2C" w:rsidRDefault="00D70A2C" w:rsidP="004641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15E8A7" id="_x0000_s1027" type="#_x0000_t202" style="position:absolute;left:0;text-align:left;margin-left:-27pt;margin-top:272.1pt;width:249.45pt;height:60.1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" stroked="f">
                    <v:textbox style="mso-fit-shape-to-text:t">
                      <w:txbxContent>
                        <w:p w:rsidR="00D70A2C" w:rsidRPr="00037D06" w:rsidRDefault="00D70A2C" w:rsidP="00464108">
                          <w:pPr>
                            <w:spacing w:line="240" w:lineRule="auto"/>
                            <w:rPr>
                              <w:rFonts w:ascii="NHLBasic-Regular" w:hAnsi="NHLBasic-Regular" w:cstheme="minorHAnsi"/>
                              <w:color w:val="7F7F7F" w:themeColor="text1" w:themeTint="80"/>
                              <w:sz w:val="28"/>
                              <w:szCs w:val="28"/>
                            </w:rPr>
                          </w:pPr>
                          <w:sdt>
                            <w:sdtPr>
                              <w:rPr>
                                <w:rStyle w:val="FirstPageDate"/>
                              </w:rPr>
                              <w:alias w:val="Datum"/>
                              <w:tag w:val="lbl_datum"/>
                              <w:id w:val="2115174605"/>
                              <w:dataBinding w:xpath="/CommonHuisstijlData[1]/BDB[1]/datum[1]" w:storeItemID="{61CAF45B-6477-4751-B80E-A84D06ECC53C}"/>
                              <w:date w:fullDate="2017-12-13T00:00:00Z">
                                <w:dateFormat w:val="d-M-yyyy"/>
                                <w:lid w:val="nl-NL"/>
                                <w:storeMappedDataAs w:val="dateTime"/>
                                <w:calendar w:val="gregorian"/>
                              </w:date>
                            </w:sdtPr>
                            <w:sdtEndPr>
                              <w:rPr>
                                <w:rStyle w:val="Standaardalinea-lettertype"/>
                                <w:rFonts w:ascii="NHLBasic-Regular" w:hAnsi="NHLBasic-Regular" w:cstheme="minorHAnsi"/>
                                <w:color w:val="auto"/>
                                <w:sz w:val="20"/>
                                <w:szCs w:val="28"/>
                              </w:rPr>
                            </w:sdtEndPr>
                            <w:sdtContent>
                              <w:r>
                                <w:rPr>
                                  <w:rStyle w:val="FirstPageDate"/>
                                </w:rPr>
                                <w:t>13-12-2017</w:t>
                              </w:r>
                            </w:sdtContent>
                          </w:sdt>
                        </w:p>
                        <w:p w:rsidR="00D70A2C" w:rsidRDefault="00D70A2C" w:rsidP="00464108"/>
                      </w:txbxContent>
                    </v:textbox>
                  </v:shape>
                </w:pict>
              </mc:Fallback>
            </mc:AlternateContent>
          </w:r>
          <w:r w:rsidR="00464108">
            <w:br w:type="page"/>
          </w:r>
        </w:p>
        <w:p w:rsidR="00287D6D" w:rsidRDefault="00D70A2C"/>
      </w:sdtContent>
    </w:sdt>
    <w:p w:rsidR="001C42F9" w:rsidRPr="003F4FC5" w:rsidRDefault="00D70A2C" w:rsidP="0042669E">
      <w:sdt>
        <w:sdtPr>
          <w:rPr>
            <w:rStyle w:val="FirstPageTitel"/>
          </w:rPr>
          <w:alias w:val="Titel"/>
          <w:tag w:val="lbl_titel"/>
          <w:id w:val="-1617445175"/>
          <w:placeholder>
            <w:docPart w:val="6EF9DA725C014B259A2179778704A693"/>
          </w:placeholder>
          <w:dataBinding w:xpath="/CommonHuisstijlData[1]/BDB[1]/titel[1]" w:storeItemID="{61CAF45B-6477-4751-B80E-A84D06ECC53C}"/>
          <w:text/>
        </w:sdtPr>
        <w:sdtContent>
          <w:r w:rsidR="00344F30">
            <w:rPr>
              <w:rStyle w:val="FirstPageTitel"/>
            </w:rPr>
            <w:t>Reader Reguliere Expressies</w:t>
          </w:r>
        </w:sdtContent>
      </w:sdt>
      <w:r w:rsidR="007B3B8C" w:rsidRPr="003F4FC5">
        <w:t xml:space="preserve"> </w:t>
      </w:r>
    </w:p>
    <w:sdt>
      <w:sdtPr>
        <w:rPr>
          <w:rStyle w:val="FirstPageSubtitle"/>
        </w:rPr>
        <w:alias w:val="Subtitel"/>
        <w:tag w:val="lbl_subtitel"/>
        <w:id w:val="-1676715005"/>
        <w:lock w:val="sdtContentLocked"/>
        <w:placeholder>
          <w:docPart w:val="B4A4631EEE3C4012B8E67EB12B9A76B9"/>
        </w:placeholder>
        <w:dataBinding w:xpath="/CommonHuisstijlData[1]/BDB[1]/subtitel[1]" w:storeItemID="{61CAF45B-6477-4751-B80E-A84D06ECC53C}"/>
        <w:text/>
      </w:sdtPr>
      <w:sdtContent>
        <w:p w:rsidR="00A337A0" w:rsidRPr="003F4FC5" w:rsidRDefault="00344F30" w:rsidP="0042669E">
          <w:pPr>
            <w:rPr>
              <w:rStyle w:val="Subtielebenadrukking"/>
              <w:sz w:val="36"/>
              <w:szCs w:val="36"/>
            </w:rPr>
          </w:pPr>
          <w:r>
            <w:rPr>
              <w:rStyle w:val="FirstPageSubtitle"/>
            </w:rPr>
            <w:t>Behorende bij project Big Data</w:t>
          </w:r>
        </w:p>
      </w:sdtContent>
    </w:sdt>
    <w:p w:rsidR="002064AA" w:rsidRDefault="002064AA">
      <w:pPr>
        <w:rPr>
          <w:rFonts w:ascii="NHLaudit Rounded" w:eastAsiaTheme="majorEastAsia" w:hAnsi="NHLaudit Rounded" w:cstheme="majorBidi"/>
          <w:b/>
          <w:bCs/>
          <w:color w:val="365F91" w:themeColor="accent1" w:themeShade="BF"/>
          <w:sz w:val="28"/>
          <w:szCs w:val="28"/>
          <w:lang w:eastAsia="nl-NL"/>
        </w:rPr>
      </w:pPr>
      <w:r>
        <w:rPr>
          <w:rFonts w:ascii="NHLaudit Rounded" w:eastAsiaTheme="majorEastAsia" w:hAnsi="NHLaudit Rounded" w:cstheme="majorBidi"/>
          <w:b/>
          <w:bCs/>
          <w:color w:val="365F91" w:themeColor="accent1" w:themeShade="BF"/>
          <w:sz w:val="28"/>
          <w:szCs w:val="28"/>
          <w:lang w:eastAsia="nl-NL"/>
        </w:rPr>
        <w:br w:type="page"/>
      </w:r>
    </w:p>
    <w:p w:rsidR="00D21F56" w:rsidRDefault="00D21F56">
      <w:pPr>
        <w:rPr>
          <w:rFonts w:ascii="NHLaudit Rounded" w:eastAsiaTheme="majorEastAsia" w:hAnsi="NHLaudit Rounded" w:cstheme="majorBidi"/>
          <w:b/>
          <w:bCs/>
          <w:color w:val="365F91" w:themeColor="accent1" w:themeShade="BF"/>
          <w:sz w:val="28"/>
          <w:szCs w:val="28"/>
          <w:lang w:eastAsia="nl-NL"/>
        </w:rPr>
      </w:pPr>
    </w:p>
    <w:sdt>
      <w:sdtPr>
        <w:rPr>
          <w:rFonts w:asciiTheme="minorHAnsi" w:eastAsiaTheme="minorHAnsi" w:hAnsiTheme="minorHAnsi"/>
          <w:bCs/>
          <w:sz w:val="20"/>
          <w:lang w:eastAsia="en-US"/>
        </w:rPr>
        <w:id w:val="-1843539459"/>
        <w:docPartObj>
          <w:docPartGallery w:val="Table of Contents"/>
          <w:docPartUnique/>
        </w:docPartObj>
      </w:sdtPr>
      <w:sdtEndPr>
        <w:rPr>
          <w:rFonts w:ascii="Arial" w:hAnsi="Arial"/>
          <w:b/>
          <w:bCs w:val="0"/>
        </w:rPr>
      </w:sdtEndPr>
      <w:sdtContent>
        <w:p w:rsidR="00A1514D" w:rsidRDefault="00A1514D" w:rsidP="00523D2B">
          <w:pPr>
            <w:pStyle w:val="Geenafstand"/>
            <w:pBdr>
              <w:bottom w:val="single" w:sz="4" w:space="1" w:color="auto"/>
            </w:pBdr>
            <w:jc w:val="center"/>
          </w:pPr>
          <w:r>
            <w:t>Inhoud</w:t>
          </w:r>
        </w:p>
        <w:p w:rsidR="00F32576" w:rsidRDefault="00A1514D">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r>
            <w:rPr>
              <w:bCs w:val="0"/>
            </w:rPr>
            <w:fldChar w:fldCharType="begin"/>
          </w:r>
          <w:r>
            <w:instrText xml:space="preserve"> TOC \o "1-3" \h \z \u </w:instrText>
          </w:r>
          <w:r>
            <w:rPr>
              <w:bCs w:val="0"/>
            </w:rPr>
            <w:fldChar w:fldCharType="separate"/>
          </w:r>
          <w:hyperlink w:anchor="_Toc500920035" w:history="1">
            <w:r w:rsidR="00F32576" w:rsidRPr="005A227D">
              <w:rPr>
                <w:rStyle w:val="Hyperlink"/>
                <w:noProof/>
              </w:rPr>
              <w:t>1</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Algemeen</w:t>
            </w:r>
            <w:r w:rsidR="00F32576">
              <w:rPr>
                <w:noProof/>
                <w:webHidden/>
              </w:rPr>
              <w:tab/>
            </w:r>
            <w:r w:rsidR="00F32576">
              <w:rPr>
                <w:noProof/>
                <w:webHidden/>
              </w:rPr>
              <w:fldChar w:fldCharType="begin"/>
            </w:r>
            <w:r w:rsidR="00F32576">
              <w:rPr>
                <w:noProof/>
                <w:webHidden/>
              </w:rPr>
              <w:instrText xml:space="preserve"> PAGEREF _Toc500920035 \h </w:instrText>
            </w:r>
            <w:r w:rsidR="00F32576">
              <w:rPr>
                <w:noProof/>
                <w:webHidden/>
              </w:rPr>
            </w:r>
            <w:r w:rsidR="00F32576">
              <w:rPr>
                <w:noProof/>
                <w:webHidden/>
              </w:rPr>
              <w:fldChar w:fldCharType="separate"/>
            </w:r>
            <w:r w:rsidR="00F32576">
              <w:rPr>
                <w:noProof/>
                <w:webHidden/>
              </w:rPr>
              <w:t>4</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36" w:history="1">
            <w:r w:rsidR="00F32576" w:rsidRPr="005A227D">
              <w:rPr>
                <w:rStyle w:val="Hyperlink"/>
                <w:noProof/>
              </w:rPr>
              <w:t>2</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Introductie</w:t>
            </w:r>
            <w:r w:rsidR="00F32576">
              <w:rPr>
                <w:noProof/>
                <w:webHidden/>
              </w:rPr>
              <w:tab/>
            </w:r>
            <w:r w:rsidR="00F32576">
              <w:rPr>
                <w:noProof/>
                <w:webHidden/>
              </w:rPr>
              <w:fldChar w:fldCharType="begin"/>
            </w:r>
            <w:r w:rsidR="00F32576">
              <w:rPr>
                <w:noProof/>
                <w:webHidden/>
              </w:rPr>
              <w:instrText xml:space="preserve"> PAGEREF _Toc500920036 \h </w:instrText>
            </w:r>
            <w:r w:rsidR="00F32576">
              <w:rPr>
                <w:noProof/>
                <w:webHidden/>
              </w:rPr>
            </w:r>
            <w:r w:rsidR="00F32576">
              <w:rPr>
                <w:noProof/>
                <w:webHidden/>
              </w:rPr>
              <w:fldChar w:fldCharType="separate"/>
            </w:r>
            <w:r w:rsidR="00F32576">
              <w:rPr>
                <w:noProof/>
                <w:webHidden/>
              </w:rPr>
              <w:t>4</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37" w:history="1">
            <w:r w:rsidR="00F32576" w:rsidRPr="005A227D">
              <w:rPr>
                <w:rStyle w:val="Hyperlink"/>
                <w:noProof/>
                <w:lang w:val="nl-NL"/>
              </w:rPr>
              <w:t>3</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lang w:val="nl-NL"/>
              </w:rPr>
              <w:t>Patronen</w:t>
            </w:r>
            <w:r w:rsidR="00F32576">
              <w:rPr>
                <w:noProof/>
                <w:webHidden/>
              </w:rPr>
              <w:tab/>
            </w:r>
            <w:r w:rsidR="00F32576">
              <w:rPr>
                <w:noProof/>
                <w:webHidden/>
              </w:rPr>
              <w:fldChar w:fldCharType="begin"/>
            </w:r>
            <w:r w:rsidR="00F32576">
              <w:rPr>
                <w:noProof/>
                <w:webHidden/>
              </w:rPr>
              <w:instrText xml:space="preserve"> PAGEREF _Toc500920037 \h </w:instrText>
            </w:r>
            <w:r w:rsidR="00F32576">
              <w:rPr>
                <w:noProof/>
                <w:webHidden/>
              </w:rPr>
            </w:r>
            <w:r w:rsidR="00F32576">
              <w:rPr>
                <w:noProof/>
                <w:webHidden/>
              </w:rPr>
              <w:fldChar w:fldCharType="separate"/>
            </w:r>
            <w:r w:rsidR="00F32576">
              <w:rPr>
                <w:noProof/>
                <w:webHidden/>
              </w:rPr>
              <w:t>5</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38" w:history="1">
            <w:r w:rsidR="00F32576" w:rsidRPr="005A227D">
              <w:rPr>
                <w:rStyle w:val="Hyperlink"/>
                <w:noProof/>
                <w:lang w:val="nl-NL"/>
              </w:rPr>
              <w:t>4</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lang w:val="nl-NL"/>
              </w:rPr>
              <w:t>Greedy!</w:t>
            </w:r>
            <w:r w:rsidR="00F32576">
              <w:rPr>
                <w:noProof/>
                <w:webHidden/>
              </w:rPr>
              <w:tab/>
            </w:r>
            <w:r w:rsidR="00F32576">
              <w:rPr>
                <w:noProof/>
                <w:webHidden/>
              </w:rPr>
              <w:fldChar w:fldCharType="begin"/>
            </w:r>
            <w:r w:rsidR="00F32576">
              <w:rPr>
                <w:noProof/>
                <w:webHidden/>
              </w:rPr>
              <w:instrText xml:space="preserve"> PAGEREF _Toc500920038 \h </w:instrText>
            </w:r>
            <w:r w:rsidR="00F32576">
              <w:rPr>
                <w:noProof/>
                <w:webHidden/>
              </w:rPr>
            </w:r>
            <w:r w:rsidR="00F32576">
              <w:rPr>
                <w:noProof/>
                <w:webHidden/>
              </w:rPr>
              <w:fldChar w:fldCharType="separate"/>
            </w:r>
            <w:r w:rsidR="00F32576">
              <w:rPr>
                <w:noProof/>
                <w:webHidden/>
              </w:rPr>
              <w:t>5</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39" w:history="1">
            <w:r w:rsidR="00F32576" w:rsidRPr="005A227D">
              <w:rPr>
                <w:rStyle w:val="Hyperlink"/>
                <w:noProof/>
              </w:rPr>
              <w:t>5</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Laziness</w:t>
            </w:r>
            <w:r w:rsidR="00F32576">
              <w:rPr>
                <w:noProof/>
                <w:webHidden/>
              </w:rPr>
              <w:tab/>
            </w:r>
            <w:r w:rsidR="00F32576">
              <w:rPr>
                <w:noProof/>
                <w:webHidden/>
              </w:rPr>
              <w:fldChar w:fldCharType="begin"/>
            </w:r>
            <w:r w:rsidR="00F32576">
              <w:rPr>
                <w:noProof/>
                <w:webHidden/>
              </w:rPr>
              <w:instrText xml:space="preserve"> PAGEREF _Toc500920039 \h </w:instrText>
            </w:r>
            <w:r w:rsidR="00F32576">
              <w:rPr>
                <w:noProof/>
                <w:webHidden/>
              </w:rPr>
            </w:r>
            <w:r w:rsidR="00F32576">
              <w:rPr>
                <w:noProof/>
                <w:webHidden/>
              </w:rPr>
              <w:fldChar w:fldCharType="separate"/>
            </w:r>
            <w:r w:rsidR="00F32576">
              <w:rPr>
                <w:noProof/>
                <w:webHidden/>
              </w:rPr>
              <w:t>7</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40" w:history="1">
            <w:r w:rsidR="00F32576" w:rsidRPr="005A227D">
              <w:rPr>
                <w:rStyle w:val="Hyperlink"/>
                <w:noProof/>
              </w:rPr>
              <w:t>6</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Groepen</w:t>
            </w:r>
            <w:r w:rsidR="00F32576">
              <w:rPr>
                <w:noProof/>
                <w:webHidden/>
              </w:rPr>
              <w:tab/>
            </w:r>
            <w:r w:rsidR="00F32576">
              <w:rPr>
                <w:noProof/>
                <w:webHidden/>
              </w:rPr>
              <w:fldChar w:fldCharType="begin"/>
            </w:r>
            <w:r w:rsidR="00F32576">
              <w:rPr>
                <w:noProof/>
                <w:webHidden/>
              </w:rPr>
              <w:instrText xml:space="preserve"> PAGEREF _Toc500920040 \h </w:instrText>
            </w:r>
            <w:r w:rsidR="00F32576">
              <w:rPr>
                <w:noProof/>
                <w:webHidden/>
              </w:rPr>
            </w:r>
            <w:r w:rsidR="00F32576">
              <w:rPr>
                <w:noProof/>
                <w:webHidden/>
              </w:rPr>
              <w:fldChar w:fldCharType="separate"/>
            </w:r>
            <w:r w:rsidR="00F32576">
              <w:rPr>
                <w:noProof/>
                <w:webHidden/>
              </w:rPr>
              <w:t>8</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41" w:history="1">
            <w:r w:rsidR="00F32576" w:rsidRPr="005A227D">
              <w:rPr>
                <w:rStyle w:val="Hyperlink"/>
                <w:noProof/>
              </w:rPr>
              <w:t>6.1</w:t>
            </w:r>
            <w:r w:rsidR="00F32576">
              <w:rPr>
                <w:rFonts w:asciiTheme="minorHAnsi" w:eastAsiaTheme="minorEastAsia" w:hAnsiTheme="minorHAnsi"/>
                <w:noProof/>
                <w:sz w:val="22"/>
                <w:lang w:eastAsia="nl-NL"/>
              </w:rPr>
              <w:tab/>
            </w:r>
            <w:r w:rsidR="00F32576" w:rsidRPr="005A227D">
              <w:rPr>
                <w:rStyle w:val="Hyperlink"/>
                <w:noProof/>
              </w:rPr>
              <w:t>Vervangen</w:t>
            </w:r>
            <w:r w:rsidR="00F32576">
              <w:rPr>
                <w:noProof/>
                <w:webHidden/>
              </w:rPr>
              <w:tab/>
            </w:r>
            <w:r w:rsidR="00F32576">
              <w:rPr>
                <w:noProof/>
                <w:webHidden/>
              </w:rPr>
              <w:fldChar w:fldCharType="begin"/>
            </w:r>
            <w:r w:rsidR="00F32576">
              <w:rPr>
                <w:noProof/>
                <w:webHidden/>
              </w:rPr>
              <w:instrText xml:space="preserve"> PAGEREF _Toc500920041 \h </w:instrText>
            </w:r>
            <w:r w:rsidR="00F32576">
              <w:rPr>
                <w:noProof/>
                <w:webHidden/>
              </w:rPr>
            </w:r>
            <w:r w:rsidR="00F32576">
              <w:rPr>
                <w:noProof/>
                <w:webHidden/>
              </w:rPr>
              <w:fldChar w:fldCharType="separate"/>
            </w:r>
            <w:r w:rsidR="00F32576">
              <w:rPr>
                <w:noProof/>
                <w:webHidden/>
              </w:rPr>
              <w:t>9</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42" w:history="1">
            <w:r w:rsidR="00F32576" w:rsidRPr="005A227D">
              <w:rPr>
                <w:rStyle w:val="Hyperlink"/>
                <w:noProof/>
              </w:rPr>
              <w:t>7</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Modifiers / RegEx flags</w:t>
            </w:r>
            <w:r w:rsidR="00F32576">
              <w:rPr>
                <w:noProof/>
                <w:webHidden/>
              </w:rPr>
              <w:tab/>
            </w:r>
            <w:r w:rsidR="00F32576">
              <w:rPr>
                <w:noProof/>
                <w:webHidden/>
              </w:rPr>
              <w:fldChar w:fldCharType="begin"/>
            </w:r>
            <w:r w:rsidR="00F32576">
              <w:rPr>
                <w:noProof/>
                <w:webHidden/>
              </w:rPr>
              <w:instrText xml:space="preserve"> PAGEREF _Toc500920042 \h </w:instrText>
            </w:r>
            <w:r w:rsidR="00F32576">
              <w:rPr>
                <w:noProof/>
                <w:webHidden/>
              </w:rPr>
            </w:r>
            <w:r w:rsidR="00F32576">
              <w:rPr>
                <w:noProof/>
                <w:webHidden/>
              </w:rPr>
              <w:fldChar w:fldCharType="separate"/>
            </w:r>
            <w:r w:rsidR="00F32576">
              <w:rPr>
                <w:noProof/>
                <w:webHidden/>
              </w:rPr>
              <w:t>9</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43" w:history="1">
            <w:r w:rsidR="00F32576" w:rsidRPr="005A227D">
              <w:rPr>
                <w:rStyle w:val="Hyperlink"/>
                <w:noProof/>
                <w:lang w:val="nl-NL"/>
              </w:rPr>
              <w:t>8</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lang w:val="nl-NL"/>
              </w:rPr>
              <w:t>Oefeningen</w:t>
            </w:r>
            <w:r w:rsidR="00F32576">
              <w:rPr>
                <w:noProof/>
                <w:webHidden/>
              </w:rPr>
              <w:tab/>
            </w:r>
            <w:r w:rsidR="00F32576">
              <w:rPr>
                <w:noProof/>
                <w:webHidden/>
              </w:rPr>
              <w:fldChar w:fldCharType="begin"/>
            </w:r>
            <w:r w:rsidR="00F32576">
              <w:rPr>
                <w:noProof/>
                <w:webHidden/>
              </w:rPr>
              <w:instrText xml:space="preserve"> PAGEREF _Toc500920043 \h </w:instrText>
            </w:r>
            <w:r w:rsidR="00F32576">
              <w:rPr>
                <w:noProof/>
                <w:webHidden/>
              </w:rPr>
            </w:r>
            <w:r w:rsidR="00F32576">
              <w:rPr>
                <w:noProof/>
                <w:webHidden/>
              </w:rPr>
              <w:fldChar w:fldCharType="separate"/>
            </w:r>
            <w:r w:rsidR="00F32576">
              <w:rPr>
                <w:noProof/>
                <w:webHidden/>
              </w:rPr>
              <w:t>11</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44" w:history="1">
            <w:r w:rsidR="00F32576" w:rsidRPr="005A227D">
              <w:rPr>
                <w:rStyle w:val="Hyperlink"/>
                <w:noProof/>
              </w:rPr>
              <w:t>8.1</w:t>
            </w:r>
            <w:r w:rsidR="00F32576">
              <w:rPr>
                <w:rFonts w:asciiTheme="minorHAnsi" w:eastAsiaTheme="minorEastAsia" w:hAnsiTheme="minorHAnsi"/>
                <w:noProof/>
                <w:sz w:val="22"/>
                <w:lang w:eastAsia="nl-NL"/>
              </w:rPr>
              <w:tab/>
            </w:r>
            <w:r w:rsidR="00F32576" w:rsidRPr="005A227D">
              <w:rPr>
                <w:rStyle w:val="Hyperlink"/>
                <w:noProof/>
              </w:rPr>
              <w:t>Oefening 1</w:t>
            </w:r>
            <w:r w:rsidR="00F32576">
              <w:rPr>
                <w:noProof/>
                <w:webHidden/>
              </w:rPr>
              <w:tab/>
            </w:r>
            <w:r w:rsidR="00F32576">
              <w:rPr>
                <w:noProof/>
                <w:webHidden/>
              </w:rPr>
              <w:fldChar w:fldCharType="begin"/>
            </w:r>
            <w:r w:rsidR="00F32576">
              <w:rPr>
                <w:noProof/>
                <w:webHidden/>
              </w:rPr>
              <w:instrText xml:space="preserve"> PAGEREF _Toc500920044 \h </w:instrText>
            </w:r>
            <w:r w:rsidR="00F32576">
              <w:rPr>
                <w:noProof/>
                <w:webHidden/>
              </w:rPr>
            </w:r>
            <w:r w:rsidR="00F32576">
              <w:rPr>
                <w:noProof/>
                <w:webHidden/>
              </w:rPr>
              <w:fldChar w:fldCharType="separate"/>
            </w:r>
            <w:r w:rsidR="00F32576">
              <w:rPr>
                <w:noProof/>
                <w:webHidden/>
              </w:rPr>
              <w:t>12</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45" w:history="1">
            <w:r w:rsidR="00F32576" w:rsidRPr="005A227D">
              <w:rPr>
                <w:rStyle w:val="Hyperlink"/>
                <w:noProof/>
              </w:rPr>
              <w:t>8.2</w:t>
            </w:r>
            <w:r w:rsidR="00F32576">
              <w:rPr>
                <w:rFonts w:asciiTheme="minorHAnsi" w:eastAsiaTheme="minorEastAsia" w:hAnsiTheme="minorHAnsi"/>
                <w:noProof/>
                <w:sz w:val="22"/>
                <w:lang w:eastAsia="nl-NL"/>
              </w:rPr>
              <w:tab/>
            </w:r>
            <w:r w:rsidR="00F32576" w:rsidRPr="005A227D">
              <w:rPr>
                <w:rStyle w:val="Hyperlink"/>
                <w:noProof/>
              </w:rPr>
              <w:t>Oefening 2</w:t>
            </w:r>
            <w:r w:rsidR="00F32576">
              <w:rPr>
                <w:noProof/>
                <w:webHidden/>
              </w:rPr>
              <w:tab/>
            </w:r>
            <w:r w:rsidR="00F32576">
              <w:rPr>
                <w:noProof/>
                <w:webHidden/>
              </w:rPr>
              <w:fldChar w:fldCharType="begin"/>
            </w:r>
            <w:r w:rsidR="00F32576">
              <w:rPr>
                <w:noProof/>
                <w:webHidden/>
              </w:rPr>
              <w:instrText xml:space="preserve"> PAGEREF _Toc500920045 \h </w:instrText>
            </w:r>
            <w:r w:rsidR="00F32576">
              <w:rPr>
                <w:noProof/>
                <w:webHidden/>
              </w:rPr>
            </w:r>
            <w:r w:rsidR="00F32576">
              <w:rPr>
                <w:noProof/>
                <w:webHidden/>
              </w:rPr>
              <w:fldChar w:fldCharType="separate"/>
            </w:r>
            <w:r w:rsidR="00F32576">
              <w:rPr>
                <w:noProof/>
                <w:webHidden/>
              </w:rPr>
              <w:t>13</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46" w:history="1">
            <w:r w:rsidR="00F32576" w:rsidRPr="005A227D">
              <w:rPr>
                <w:rStyle w:val="Hyperlink"/>
                <w:noProof/>
                <w:lang w:eastAsia="nl-NL"/>
              </w:rPr>
              <w:t>8.3</w:t>
            </w:r>
            <w:r w:rsidR="00F32576">
              <w:rPr>
                <w:rFonts w:asciiTheme="minorHAnsi" w:eastAsiaTheme="minorEastAsia" w:hAnsiTheme="minorHAnsi"/>
                <w:noProof/>
                <w:sz w:val="22"/>
                <w:lang w:eastAsia="nl-NL"/>
              </w:rPr>
              <w:tab/>
            </w:r>
            <w:r w:rsidR="00F32576" w:rsidRPr="005A227D">
              <w:rPr>
                <w:rStyle w:val="Hyperlink"/>
                <w:noProof/>
                <w:lang w:eastAsia="nl-NL"/>
              </w:rPr>
              <w:t>Telefoonnummers aanvullen</w:t>
            </w:r>
            <w:r w:rsidR="00F32576">
              <w:rPr>
                <w:noProof/>
                <w:webHidden/>
              </w:rPr>
              <w:tab/>
            </w:r>
            <w:r w:rsidR="00F32576">
              <w:rPr>
                <w:noProof/>
                <w:webHidden/>
              </w:rPr>
              <w:fldChar w:fldCharType="begin"/>
            </w:r>
            <w:r w:rsidR="00F32576">
              <w:rPr>
                <w:noProof/>
                <w:webHidden/>
              </w:rPr>
              <w:instrText xml:space="preserve"> PAGEREF _Toc500920046 \h </w:instrText>
            </w:r>
            <w:r w:rsidR="00F32576">
              <w:rPr>
                <w:noProof/>
                <w:webHidden/>
              </w:rPr>
            </w:r>
            <w:r w:rsidR="00F32576">
              <w:rPr>
                <w:noProof/>
                <w:webHidden/>
              </w:rPr>
              <w:fldChar w:fldCharType="separate"/>
            </w:r>
            <w:r w:rsidR="00F32576">
              <w:rPr>
                <w:noProof/>
                <w:webHidden/>
              </w:rPr>
              <w:t>15</w:t>
            </w:r>
            <w:r w:rsidR="00F32576">
              <w:rPr>
                <w:noProof/>
                <w:webHidden/>
              </w:rPr>
              <w:fldChar w:fldCharType="end"/>
            </w:r>
          </w:hyperlink>
        </w:p>
        <w:p w:rsidR="00F32576" w:rsidRDefault="00D70A2C">
          <w:pPr>
            <w:pStyle w:val="Inhopg1"/>
            <w:tabs>
              <w:tab w:val="left" w:pos="440"/>
              <w:tab w:val="right" w:leader="dot" w:pos="9062"/>
            </w:tabs>
            <w:rPr>
              <w:rFonts w:asciiTheme="minorHAnsi" w:eastAsiaTheme="minorEastAsia" w:hAnsiTheme="minorHAnsi" w:cstheme="minorBidi"/>
              <w:bCs w:val="0"/>
              <w:noProof/>
              <w:color w:val="auto"/>
              <w:sz w:val="22"/>
              <w:szCs w:val="22"/>
              <w:lang w:val="nl-NL" w:eastAsia="nl-NL"/>
            </w:rPr>
          </w:pPr>
          <w:hyperlink w:anchor="_Toc500920047" w:history="1">
            <w:r w:rsidR="00F32576" w:rsidRPr="005A227D">
              <w:rPr>
                <w:rStyle w:val="Hyperlink"/>
                <w:noProof/>
                <w:lang w:eastAsia="nl-NL"/>
              </w:rPr>
              <w:t>9</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lang w:eastAsia="nl-NL"/>
              </w:rPr>
              <w:t>Case sensitive</w:t>
            </w:r>
            <w:r w:rsidR="00F32576">
              <w:rPr>
                <w:noProof/>
                <w:webHidden/>
              </w:rPr>
              <w:tab/>
            </w:r>
            <w:r w:rsidR="00F32576">
              <w:rPr>
                <w:noProof/>
                <w:webHidden/>
              </w:rPr>
              <w:fldChar w:fldCharType="begin"/>
            </w:r>
            <w:r w:rsidR="00F32576">
              <w:rPr>
                <w:noProof/>
                <w:webHidden/>
              </w:rPr>
              <w:instrText xml:space="preserve"> PAGEREF _Toc500920047 \h </w:instrText>
            </w:r>
            <w:r w:rsidR="00F32576">
              <w:rPr>
                <w:noProof/>
                <w:webHidden/>
              </w:rPr>
            </w:r>
            <w:r w:rsidR="00F32576">
              <w:rPr>
                <w:noProof/>
                <w:webHidden/>
              </w:rPr>
              <w:fldChar w:fldCharType="separate"/>
            </w:r>
            <w:r w:rsidR="00F32576">
              <w:rPr>
                <w:noProof/>
                <w:webHidden/>
              </w:rPr>
              <w:t>16</w:t>
            </w:r>
            <w:r w:rsidR="00F32576">
              <w:rPr>
                <w:noProof/>
                <w:webHidden/>
              </w:rPr>
              <w:fldChar w:fldCharType="end"/>
            </w:r>
          </w:hyperlink>
        </w:p>
        <w:p w:rsidR="00F32576" w:rsidRDefault="00D70A2C">
          <w:pPr>
            <w:pStyle w:val="Inhopg1"/>
            <w:tabs>
              <w:tab w:val="left" w:pos="660"/>
              <w:tab w:val="right" w:leader="dot" w:pos="9062"/>
            </w:tabs>
            <w:rPr>
              <w:rFonts w:asciiTheme="minorHAnsi" w:eastAsiaTheme="minorEastAsia" w:hAnsiTheme="minorHAnsi" w:cstheme="minorBidi"/>
              <w:bCs w:val="0"/>
              <w:noProof/>
              <w:color w:val="auto"/>
              <w:sz w:val="22"/>
              <w:szCs w:val="22"/>
              <w:lang w:val="nl-NL" w:eastAsia="nl-NL"/>
            </w:rPr>
          </w:pPr>
          <w:hyperlink w:anchor="_Toc500920048" w:history="1">
            <w:r w:rsidR="00F32576" w:rsidRPr="005A227D">
              <w:rPr>
                <w:rStyle w:val="Hyperlink"/>
                <w:noProof/>
              </w:rPr>
              <w:t>10</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Gebruik van RegEx in tooling</w:t>
            </w:r>
            <w:r w:rsidR="00F32576">
              <w:rPr>
                <w:noProof/>
                <w:webHidden/>
              </w:rPr>
              <w:tab/>
            </w:r>
            <w:r w:rsidR="00F32576">
              <w:rPr>
                <w:noProof/>
                <w:webHidden/>
              </w:rPr>
              <w:fldChar w:fldCharType="begin"/>
            </w:r>
            <w:r w:rsidR="00F32576">
              <w:rPr>
                <w:noProof/>
                <w:webHidden/>
              </w:rPr>
              <w:instrText xml:space="preserve"> PAGEREF _Toc500920048 \h </w:instrText>
            </w:r>
            <w:r w:rsidR="00F32576">
              <w:rPr>
                <w:noProof/>
                <w:webHidden/>
              </w:rPr>
            </w:r>
            <w:r w:rsidR="00F32576">
              <w:rPr>
                <w:noProof/>
                <w:webHidden/>
              </w:rPr>
              <w:fldChar w:fldCharType="separate"/>
            </w:r>
            <w:r w:rsidR="00F32576">
              <w:rPr>
                <w:noProof/>
                <w:webHidden/>
              </w:rPr>
              <w:t>18</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49" w:history="1">
            <w:r w:rsidR="00F32576" w:rsidRPr="005A227D">
              <w:rPr>
                <w:rStyle w:val="Hyperlink"/>
                <w:noProof/>
              </w:rPr>
              <w:t>10.1</w:t>
            </w:r>
            <w:r w:rsidR="00F32576">
              <w:rPr>
                <w:rFonts w:asciiTheme="minorHAnsi" w:eastAsiaTheme="minorEastAsia" w:hAnsiTheme="minorHAnsi"/>
                <w:noProof/>
                <w:sz w:val="22"/>
                <w:lang w:eastAsia="nl-NL"/>
              </w:rPr>
              <w:tab/>
            </w:r>
            <w:r w:rsidR="00F32576" w:rsidRPr="005A227D">
              <w:rPr>
                <w:rStyle w:val="Hyperlink"/>
                <w:noProof/>
              </w:rPr>
              <w:t>grep</w:t>
            </w:r>
            <w:r w:rsidR="00F32576">
              <w:rPr>
                <w:noProof/>
                <w:webHidden/>
              </w:rPr>
              <w:tab/>
            </w:r>
            <w:r w:rsidR="00F32576">
              <w:rPr>
                <w:noProof/>
                <w:webHidden/>
              </w:rPr>
              <w:fldChar w:fldCharType="begin"/>
            </w:r>
            <w:r w:rsidR="00F32576">
              <w:rPr>
                <w:noProof/>
                <w:webHidden/>
              </w:rPr>
              <w:instrText xml:space="preserve"> PAGEREF _Toc500920049 \h </w:instrText>
            </w:r>
            <w:r w:rsidR="00F32576">
              <w:rPr>
                <w:noProof/>
                <w:webHidden/>
              </w:rPr>
            </w:r>
            <w:r w:rsidR="00F32576">
              <w:rPr>
                <w:noProof/>
                <w:webHidden/>
              </w:rPr>
              <w:fldChar w:fldCharType="separate"/>
            </w:r>
            <w:r w:rsidR="00F32576">
              <w:rPr>
                <w:noProof/>
                <w:webHidden/>
              </w:rPr>
              <w:t>18</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0" w:history="1">
            <w:r w:rsidR="00F32576" w:rsidRPr="005A227D">
              <w:rPr>
                <w:rStyle w:val="Hyperlink"/>
                <w:noProof/>
              </w:rPr>
              <w:t>10.2</w:t>
            </w:r>
            <w:r w:rsidR="00F32576">
              <w:rPr>
                <w:rFonts w:asciiTheme="minorHAnsi" w:eastAsiaTheme="minorEastAsia" w:hAnsiTheme="minorHAnsi"/>
                <w:noProof/>
                <w:sz w:val="22"/>
                <w:lang w:eastAsia="nl-NL"/>
              </w:rPr>
              <w:tab/>
            </w:r>
            <w:r w:rsidR="00F32576" w:rsidRPr="005A227D">
              <w:rPr>
                <w:rStyle w:val="Hyperlink"/>
                <w:noProof/>
              </w:rPr>
              <w:t>sed</w:t>
            </w:r>
            <w:r w:rsidR="00F32576">
              <w:rPr>
                <w:noProof/>
                <w:webHidden/>
              </w:rPr>
              <w:tab/>
            </w:r>
            <w:r w:rsidR="00F32576">
              <w:rPr>
                <w:noProof/>
                <w:webHidden/>
              </w:rPr>
              <w:fldChar w:fldCharType="begin"/>
            </w:r>
            <w:r w:rsidR="00F32576">
              <w:rPr>
                <w:noProof/>
                <w:webHidden/>
              </w:rPr>
              <w:instrText xml:space="preserve"> PAGEREF _Toc500920050 \h </w:instrText>
            </w:r>
            <w:r w:rsidR="00F32576">
              <w:rPr>
                <w:noProof/>
                <w:webHidden/>
              </w:rPr>
            </w:r>
            <w:r w:rsidR="00F32576">
              <w:rPr>
                <w:noProof/>
                <w:webHidden/>
              </w:rPr>
              <w:fldChar w:fldCharType="separate"/>
            </w:r>
            <w:r w:rsidR="00F32576">
              <w:rPr>
                <w:noProof/>
                <w:webHidden/>
              </w:rPr>
              <w:t>19</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1" w:history="1">
            <w:r w:rsidR="00F32576" w:rsidRPr="005A227D">
              <w:rPr>
                <w:rStyle w:val="Hyperlink"/>
                <w:noProof/>
              </w:rPr>
              <w:t>10.3</w:t>
            </w:r>
            <w:r w:rsidR="00F32576">
              <w:rPr>
                <w:rFonts w:asciiTheme="minorHAnsi" w:eastAsiaTheme="minorEastAsia" w:hAnsiTheme="minorHAnsi"/>
                <w:noProof/>
                <w:sz w:val="22"/>
                <w:lang w:eastAsia="nl-NL"/>
              </w:rPr>
              <w:tab/>
            </w:r>
            <w:r w:rsidR="00F32576" w:rsidRPr="005A227D">
              <w:rPr>
                <w:rStyle w:val="Hyperlink"/>
                <w:noProof/>
              </w:rPr>
              <w:t>awk</w:t>
            </w:r>
            <w:r w:rsidR="00F32576">
              <w:rPr>
                <w:noProof/>
                <w:webHidden/>
              </w:rPr>
              <w:tab/>
            </w:r>
            <w:r w:rsidR="00F32576">
              <w:rPr>
                <w:noProof/>
                <w:webHidden/>
              </w:rPr>
              <w:fldChar w:fldCharType="begin"/>
            </w:r>
            <w:r w:rsidR="00F32576">
              <w:rPr>
                <w:noProof/>
                <w:webHidden/>
              </w:rPr>
              <w:instrText xml:space="preserve"> PAGEREF _Toc500920051 \h </w:instrText>
            </w:r>
            <w:r w:rsidR="00F32576">
              <w:rPr>
                <w:noProof/>
                <w:webHidden/>
              </w:rPr>
            </w:r>
            <w:r w:rsidR="00F32576">
              <w:rPr>
                <w:noProof/>
                <w:webHidden/>
              </w:rPr>
              <w:fldChar w:fldCharType="separate"/>
            </w:r>
            <w:r w:rsidR="00F32576">
              <w:rPr>
                <w:noProof/>
                <w:webHidden/>
              </w:rPr>
              <w:t>19</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2" w:history="1">
            <w:r w:rsidR="00F32576" w:rsidRPr="005A227D">
              <w:rPr>
                <w:rStyle w:val="Hyperlink"/>
                <w:noProof/>
              </w:rPr>
              <w:t>10.4</w:t>
            </w:r>
            <w:r w:rsidR="00F32576">
              <w:rPr>
                <w:rFonts w:asciiTheme="minorHAnsi" w:eastAsiaTheme="minorEastAsia" w:hAnsiTheme="minorHAnsi"/>
                <w:noProof/>
                <w:sz w:val="22"/>
                <w:lang w:eastAsia="nl-NL"/>
              </w:rPr>
              <w:tab/>
            </w:r>
            <w:r w:rsidR="00F32576" w:rsidRPr="005A227D">
              <w:rPr>
                <w:rStyle w:val="Hyperlink"/>
                <w:noProof/>
              </w:rPr>
              <w:t>Dubbele MP3-bestanden zoeken:</w:t>
            </w:r>
            <w:r w:rsidR="00F32576">
              <w:rPr>
                <w:noProof/>
                <w:webHidden/>
              </w:rPr>
              <w:tab/>
            </w:r>
            <w:r w:rsidR="00F32576">
              <w:rPr>
                <w:noProof/>
                <w:webHidden/>
              </w:rPr>
              <w:fldChar w:fldCharType="begin"/>
            </w:r>
            <w:r w:rsidR="00F32576">
              <w:rPr>
                <w:noProof/>
                <w:webHidden/>
              </w:rPr>
              <w:instrText xml:space="preserve"> PAGEREF _Toc500920052 \h </w:instrText>
            </w:r>
            <w:r w:rsidR="00F32576">
              <w:rPr>
                <w:noProof/>
                <w:webHidden/>
              </w:rPr>
            </w:r>
            <w:r w:rsidR="00F32576">
              <w:rPr>
                <w:noProof/>
                <w:webHidden/>
              </w:rPr>
              <w:fldChar w:fldCharType="separate"/>
            </w:r>
            <w:r w:rsidR="00F32576">
              <w:rPr>
                <w:noProof/>
                <w:webHidden/>
              </w:rPr>
              <w:t>21</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3" w:history="1">
            <w:r w:rsidR="00F32576" w:rsidRPr="005A227D">
              <w:rPr>
                <w:rStyle w:val="Hyperlink"/>
                <w:noProof/>
              </w:rPr>
              <w:t>10.5</w:t>
            </w:r>
            <w:r w:rsidR="00F32576">
              <w:rPr>
                <w:rFonts w:asciiTheme="minorHAnsi" w:eastAsiaTheme="minorEastAsia" w:hAnsiTheme="minorHAnsi"/>
                <w:noProof/>
                <w:sz w:val="22"/>
                <w:lang w:eastAsia="nl-NL"/>
              </w:rPr>
              <w:tab/>
            </w:r>
            <w:r w:rsidR="00F32576" w:rsidRPr="005A227D">
              <w:rPr>
                <w:rStyle w:val="Hyperlink"/>
                <w:noProof/>
              </w:rPr>
              <w:t>Conclusies Linux tooling</w:t>
            </w:r>
            <w:r w:rsidR="00F32576">
              <w:rPr>
                <w:noProof/>
                <w:webHidden/>
              </w:rPr>
              <w:tab/>
            </w:r>
            <w:r w:rsidR="00F32576">
              <w:rPr>
                <w:noProof/>
                <w:webHidden/>
              </w:rPr>
              <w:fldChar w:fldCharType="begin"/>
            </w:r>
            <w:r w:rsidR="00F32576">
              <w:rPr>
                <w:noProof/>
                <w:webHidden/>
              </w:rPr>
              <w:instrText xml:space="preserve"> PAGEREF _Toc500920053 \h </w:instrText>
            </w:r>
            <w:r w:rsidR="00F32576">
              <w:rPr>
                <w:noProof/>
                <w:webHidden/>
              </w:rPr>
            </w:r>
            <w:r w:rsidR="00F32576">
              <w:rPr>
                <w:noProof/>
                <w:webHidden/>
              </w:rPr>
              <w:fldChar w:fldCharType="separate"/>
            </w:r>
            <w:r w:rsidR="00F32576">
              <w:rPr>
                <w:noProof/>
                <w:webHidden/>
              </w:rPr>
              <w:t>22</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4" w:history="1">
            <w:r w:rsidR="00F32576" w:rsidRPr="005A227D">
              <w:rPr>
                <w:rStyle w:val="Hyperlink"/>
                <w:noProof/>
              </w:rPr>
              <w:t>10.6</w:t>
            </w:r>
            <w:r w:rsidR="00F32576">
              <w:rPr>
                <w:rFonts w:asciiTheme="minorHAnsi" w:eastAsiaTheme="minorEastAsia" w:hAnsiTheme="minorHAnsi"/>
                <w:noProof/>
                <w:sz w:val="22"/>
                <w:lang w:eastAsia="nl-NL"/>
              </w:rPr>
              <w:tab/>
            </w:r>
            <w:r w:rsidR="00F32576" w:rsidRPr="005A227D">
              <w:rPr>
                <w:rStyle w:val="Hyperlink"/>
                <w:noProof/>
              </w:rPr>
              <w:t>Notepad++</w:t>
            </w:r>
            <w:r w:rsidR="00F32576">
              <w:rPr>
                <w:noProof/>
                <w:webHidden/>
              </w:rPr>
              <w:tab/>
            </w:r>
            <w:r w:rsidR="00F32576">
              <w:rPr>
                <w:noProof/>
                <w:webHidden/>
              </w:rPr>
              <w:fldChar w:fldCharType="begin"/>
            </w:r>
            <w:r w:rsidR="00F32576">
              <w:rPr>
                <w:noProof/>
                <w:webHidden/>
              </w:rPr>
              <w:instrText xml:space="preserve"> PAGEREF _Toc500920054 \h </w:instrText>
            </w:r>
            <w:r w:rsidR="00F32576">
              <w:rPr>
                <w:noProof/>
                <w:webHidden/>
              </w:rPr>
            </w:r>
            <w:r w:rsidR="00F32576">
              <w:rPr>
                <w:noProof/>
                <w:webHidden/>
              </w:rPr>
              <w:fldChar w:fldCharType="separate"/>
            </w:r>
            <w:r w:rsidR="00F32576">
              <w:rPr>
                <w:noProof/>
                <w:webHidden/>
              </w:rPr>
              <w:t>22</w:t>
            </w:r>
            <w:r w:rsidR="00F32576">
              <w:rPr>
                <w:noProof/>
                <w:webHidden/>
              </w:rPr>
              <w:fldChar w:fldCharType="end"/>
            </w:r>
          </w:hyperlink>
        </w:p>
        <w:p w:rsidR="00F32576" w:rsidRDefault="00D70A2C">
          <w:pPr>
            <w:pStyle w:val="Inhopg1"/>
            <w:tabs>
              <w:tab w:val="left" w:pos="660"/>
              <w:tab w:val="right" w:leader="dot" w:pos="9062"/>
            </w:tabs>
            <w:rPr>
              <w:rFonts w:asciiTheme="minorHAnsi" w:eastAsiaTheme="minorEastAsia" w:hAnsiTheme="minorHAnsi" w:cstheme="minorBidi"/>
              <w:bCs w:val="0"/>
              <w:noProof/>
              <w:color w:val="auto"/>
              <w:sz w:val="22"/>
              <w:szCs w:val="22"/>
              <w:lang w:val="nl-NL" w:eastAsia="nl-NL"/>
            </w:rPr>
          </w:pPr>
          <w:hyperlink w:anchor="_Toc500920055" w:history="1">
            <w:r w:rsidR="00F32576" w:rsidRPr="005A227D">
              <w:rPr>
                <w:rStyle w:val="Hyperlink"/>
                <w:noProof/>
              </w:rPr>
              <w:t>11</w:t>
            </w:r>
            <w:r w:rsidR="00F32576">
              <w:rPr>
                <w:rFonts w:asciiTheme="minorHAnsi" w:eastAsiaTheme="minorEastAsia" w:hAnsiTheme="minorHAnsi" w:cstheme="minorBidi"/>
                <w:bCs w:val="0"/>
                <w:noProof/>
                <w:color w:val="auto"/>
                <w:sz w:val="22"/>
                <w:szCs w:val="22"/>
                <w:lang w:val="nl-NL" w:eastAsia="nl-NL"/>
              </w:rPr>
              <w:tab/>
            </w:r>
            <w:r w:rsidR="00F32576" w:rsidRPr="005A227D">
              <w:rPr>
                <w:rStyle w:val="Hyperlink"/>
                <w:noProof/>
              </w:rPr>
              <w:t>Bijlagen</w:t>
            </w:r>
            <w:r w:rsidR="00F32576">
              <w:rPr>
                <w:noProof/>
                <w:webHidden/>
              </w:rPr>
              <w:tab/>
            </w:r>
            <w:r w:rsidR="00F32576">
              <w:rPr>
                <w:noProof/>
                <w:webHidden/>
              </w:rPr>
              <w:fldChar w:fldCharType="begin"/>
            </w:r>
            <w:r w:rsidR="00F32576">
              <w:rPr>
                <w:noProof/>
                <w:webHidden/>
              </w:rPr>
              <w:instrText xml:space="preserve"> PAGEREF _Toc500920055 \h </w:instrText>
            </w:r>
            <w:r w:rsidR="00F32576">
              <w:rPr>
                <w:noProof/>
                <w:webHidden/>
              </w:rPr>
            </w:r>
            <w:r w:rsidR="00F32576">
              <w:rPr>
                <w:noProof/>
                <w:webHidden/>
              </w:rPr>
              <w:fldChar w:fldCharType="separate"/>
            </w:r>
            <w:r w:rsidR="00F32576">
              <w:rPr>
                <w:noProof/>
                <w:webHidden/>
              </w:rPr>
              <w:t>0</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6" w:history="1">
            <w:r w:rsidR="00F32576" w:rsidRPr="005A227D">
              <w:rPr>
                <w:rStyle w:val="Hyperlink"/>
                <w:noProof/>
              </w:rPr>
              <w:t>11.1</w:t>
            </w:r>
            <w:r w:rsidR="00F32576">
              <w:rPr>
                <w:rFonts w:asciiTheme="minorHAnsi" w:eastAsiaTheme="minorEastAsia" w:hAnsiTheme="minorHAnsi"/>
                <w:noProof/>
                <w:sz w:val="22"/>
                <w:lang w:eastAsia="nl-NL"/>
              </w:rPr>
              <w:tab/>
            </w:r>
            <w:r w:rsidR="00F32576" w:rsidRPr="005A227D">
              <w:rPr>
                <w:rStyle w:val="Hyperlink"/>
                <w:noProof/>
              </w:rPr>
              <w:t>Broncode – ugly</w:t>
            </w:r>
            <w:r w:rsidR="00F32576">
              <w:rPr>
                <w:noProof/>
                <w:webHidden/>
              </w:rPr>
              <w:tab/>
            </w:r>
            <w:r w:rsidR="00F32576">
              <w:rPr>
                <w:noProof/>
                <w:webHidden/>
              </w:rPr>
              <w:fldChar w:fldCharType="begin"/>
            </w:r>
            <w:r w:rsidR="00F32576">
              <w:rPr>
                <w:noProof/>
                <w:webHidden/>
              </w:rPr>
              <w:instrText xml:space="preserve"> PAGEREF _Toc500920056 \h </w:instrText>
            </w:r>
            <w:r w:rsidR="00F32576">
              <w:rPr>
                <w:noProof/>
                <w:webHidden/>
              </w:rPr>
            </w:r>
            <w:r w:rsidR="00F32576">
              <w:rPr>
                <w:noProof/>
                <w:webHidden/>
              </w:rPr>
              <w:fldChar w:fldCharType="separate"/>
            </w:r>
            <w:r w:rsidR="00F32576">
              <w:rPr>
                <w:noProof/>
                <w:webHidden/>
              </w:rPr>
              <w:t>0</w:t>
            </w:r>
            <w:r w:rsidR="00F32576">
              <w:rPr>
                <w:noProof/>
                <w:webHidden/>
              </w:rPr>
              <w:fldChar w:fldCharType="end"/>
            </w:r>
          </w:hyperlink>
        </w:p>
        <w:p w:rsidR="00F32576" w:rsidRDefault="00D70A2C">
          <w:pPr>
            <w:pStyle w:val="Inhopg2"/>
            <w:tabs>
              <w:tab w:val="left" w:pos="880"/>
              <w:tab w:val="right" w:leader="dot" w:pos="9062"/>
            </w:tabs>
            <w:rPr>
              <w:rFonts w:asciiTheme="minorHAnsi" w:eastAsiaTheme="minorEastAsia" w:hAnsiTheme="minorHAnsi"/>
              <w:noProof/>
              <w:sz w:val="22"/>
              <w:lang w:eastAsia="nl-NL"/>
            </w:rPr>
          </w:pPr>
          <w:hyperlink w:anchor="_Toc500920057" w:history="1">
            <w:r w:rsidR="00F32576" w:rsidRPr="005A227D">
              <w:rPr>
                <w:rStyle w:val="Hyperlink"/>
                <w:noProof/>
              </w:rPr>
              <w:t>11.2</w:t>
            </w:r>
            <w:r w:rsidR="00F32576">
              <w:rPr>
                <w:rFonts w:asciiTheme="minorHAnsi" w:eastAsiaTheme="minorEastAsia" w:hAnsiTheme="minorHAnsi"/>
                <w:noProof/>
                <w:sz w:val="22"/>
                <w:lang w:eastAsia="nl-NL"/>
              </w:rPr>
              <w:tab/>
            </w:r>
            <w:r w:rsidR="00F32576" w:rsidRPr="005A227D">
              <w:rPr>
                <w:rStyle w:val="Hyperlink"/>
                <w:noProof/>
              </w:rPr>
              <w:t>Broncode – RegEx</w:t>
            </w:r>
            <w:r w:rsidR="00F32576">
              <w:rPr>
                <w:noProof/>
                <w:webHidden/>
              </w:rPr>
              <w:tab/>
            </w:r>
            <w:r w:rsidR="00F32576">
              <w:rPr>
                <w:noProof/>
                <w:webHidden/>
              </w:rPr>
              <w:fldChar w:fldCharType="begin"/>
            </w:r>
            <w:r w:rsidR="00F32576">
              <w:rPr>
                <w:noProof/>
                <w:webHidden/>
              </w:rPr>
              <w:instrText xml:space="preserve"> PAGEREF _Toc500920057 \h </w:instrText>
            </w:r>
            <w:r w:rsidR="00F32576">
              <w:rPr>
                <w:noProof/>
                <w:webHidden/>
              </w:rPr>
            </w:r>
            <w:r w:rsidR="00F32576">
              <w:rPr>
                <w:noProof/>
                <w:webHidden/>
              </w:rPr>
              <w:fldChar w:fldCharType="separate"/>
            </w:r>
            <w:r w:rsidR="00F32576">
              <w:rPr>
                <w:noProof/>
                <w:webHidden/>
              </w:rPr>
              <w:t>3</w:t>
            </w:r>
            <w:r w:rsidR="00F32576">
              <w:rPr>
                <w:noProof/>
                <w:webHidden/>
              </w:rPr>
              <w:fldChar w:fldCharType="end"/>
            </w:r>
          </w:hyperlink>
        </w:p>
        <w:p w:rsidR="00A1514D" w:rsidRDefault="00A1514D">
          <w:r>
            <w:rPr>
              <w:b/>
              <w:bCs/>
            </w:rPr>
            <w:fldChar w:fldCharType="end"/>
          </w:r>
        </w:p>
      </w:sdtContent>
    </w:sdt>
    <w:p w:rsidR="001C42F9" w:rsidRDefault="001C42F9" w:rsidP="001C42F9">
      <w:pPr>
        <w:jc w:val="center"/>
        <w:rPr>
          <w:rFonts w:ascii="NHLaudit Rounded" w:hAnsi="NHLaudit Rounded"/>
          <w:b/>
          <w:color w:val="17365D" w:themeColor="text2" w:themeShade="BF"/>
          <w:sz w:val="72"/>
          <w:szCs w:val="72"/>
        </w:rPr>
      </w:pPr>
    </w:p>
    <w:p w:rsidR="00704D0D" w:rsidRDefault="00704D0D" w:rsidP="001C42F9">
      <w:pPr>
        <w:jc w:val="center"/>
        <w:rPr>
          <w:rFonts w:ascii="NHLaudit Rounded" w:hAnsi="NHLaudit Rounded"/>
          <w:b/>
          <w:color w:val="17365D" w:themeColor="text2" w:themeShade="BF"/>
          <w:sz w:val="72"/>
          <w:szCs w:val="72"/>
        </w:rPr>
      </w:pPr>
    </w:p>
    <w:p w:rsidR="00015B6A" w:rsidRDefault="00015B6A" w:rsidP="001C42F9">
      <w:pPr>
        <w:jc w:val="center"/>
        <w:rPr>
          <w:rFonts w:ascii="NHLaudit Rounded" w:hAnsi="NHLaudit Rounded"/>
          <w:b/>
          <w:color w:val="17365D" w:themeColor="text2" w:themeShade="BF"/>
          <w:sz w:val="72"/>
          <w:szCs w:val="72"/>
        </w:rPr>
      </w:pPr>
    </w:p>
    <w:p w:rsidR="00015B6A" w:rsidRDefault="00015B6A" w:rsidP="001C42F9">
      <w:pPr>
        <w:jc w:val="center"/>
        <w:rPr>
          <w:rFonts w:ascii="NHLaudit Rounded" w:hAnsi="NHLaudit Rounded"/>
          <w:b/>
          <w:color w:val="17365D" w:themeColor="text2" w:themeShade="BF"/>
          <w:sz w:val="72"/>
          <w:szCs w:val="72"/>
        </w:rPr>
      </w:pPr>
    </w:p>
    <w:p w:rsidR="00015B6A" w:rsidRDefault="00015B6A" w:rsidP="001C42F9">
      <w:pPr>
        <w:jc w:val="center"/>
        <w:rPr>
          <w:rFonts w:ascii="NHLaudit Rounded" w:hAnsi="NHLaudit Rounded"/>
          <w:b/>
          <w:color w:val="17365D" w:themeColor="text2" w:themeShade="BF"/>
          <w:sz w:val="72"/>
          <w:szCs w:val="72"/>
        </w:rPr>
      </w:pPr>
    </w:p>
    <w:p w:rsidR="00015B6A" w:rsidRDefault="00015B6A" w:rsidP="00704D0D">
      <w:pPr>
        <w:pStyle w:val="Geenafstand"/>
      </w:pPr>
    </w:p>
    <w:p w:rsidR="00015B6A" w:rsidRDefault="00015B6A" w:rsidP="001C42F9">
      <w:pPr>
        <w:jc w:val="center"/>
        <w:rPr>
          <w:rFonts w:ascii="NHLaudit Rounded" w:hAnsi="NHLaudit Rounded"/>
          <w:b/>
          <w:color w:val="17365D" w:themeColor="text2" w:themeShade="BF"/>
          <w:sz w:val="72"/>
          <w:szCs w:val="72"/>
        </w:rPr>
      </w:pPr>
    </w:p>
    <w:p w:rsidR="00CD5C55" w:rsidRDefault="00CD5C55" w:rsidP="00CD5C55">
      <w:pPr>
        <w:rPr>
          <w:rFonts w:ascii="NHLaudit Rounded" w:hAnsi="NHLaudit Rounded"/>
          <w:b/>
          <w:color w:val="17365D" w:themeColor="text2" w:themeShade="BF"/>
          <w:sz w:val="72"/>
          <w:szCs w:val="72"/>
        </w:rPr>
      </w:pPr>
    </w:p>
    <w:p w:rsidR="00015B6A" w:rsidRPr="00F32576" w:rsidRDefault="000C29BB" w:rsidP="001B4F93">
      <w:pPr>
        <w:pStyle w:val="Kop1"/>
        <w:rPr>
          <w:lang w:val="nl-NL"/>
        </w:rPr>
      </w:pPr>
      <w:r>
        <w:br w:type="page"/>
      </w:r>
      <w:bookmarkStart w:id="0" w:name="_Toc500920035"/>
      <w:r w:rsidR="00AC6793" w:rsidRPr="00F32576">
        <w:rPr>
          <w:lang w:val="nl-NL"/>
        </w:rPr>
        <w:lastRenderedPageBreak/>
        <w:t>Algemeen</w:t>
      </w:r>
      <w:bookmarkEnd w:id="0"/>
    </w:p>
    <w:p w:rsidR="00AC6793" w:rsidRDefault="00464EF7" w:rsidP="00AC6793">
      <w:pPr>
        <w:rPr>
          <w:lang w:val="en-US"/>
        </w:rPr>
      </w:pPr>
      <w:r>
        <w:rPr>
          <w:lang w:val="en-US"/>
        </w:rPr>
        <w:t xml:space="preserve">Dit is de reader over Reguliere Expressies behorende bij het project Big Data in relatie tot de IMDB. </w:t>
      </w:r>
    </w:p>
    <w:p w:rsidR="00AC6793" w:rsidRDefault="0054162D" w:rsidP="00AC6793">
      <w:pPr>
        <w:pStyle w:val="Kop1"/>
      </w:pPr>
      <w:bookmarkStart w:id="1" w:name="_Toc500920036"/>
      <w:r>
        <w:t>Introductie</w:t>
      </w:r>
      <w:bookmarkEnd w:id="1"/>
    </w:p>
    <w:p w:rsidR="001B4F93" w:rsidRPr="0056612B" w:rsidRDefault="001B4F93" w:rsidP="001B4F93">
      <w:r w:rsidRPr="0056612B">
        <w:t>In veel software wordt gebruik gemaakt van het filteren van gegevens. Als het gaat om databases zijn dat vaak SQL-statements die op gestructureerde wijze gegevens filteren. Soms bestaat zo’n filter uit een stukje (door de gebruiker ingevoerde) tekst, in combinatie met wildcards aan het begin of einde.</w:t>
      </w:r>
    </w:p>
    <w:p w:rsidR="001B4F93" w:rsidRPr="0056612B" w:rsidRDefault="001B4F93" w:rsidP="001B4F93">
      <w:r w:rsidRPr="0056612B">
        <w:t>Wildcards zijn echter nog een grof mechanism</w:t>
      </w:r>
      <w:r w:rsidR="003D6EE3">
        <w:t xml:space="preserve">e </w:t>
      </w:r>
      <w:r w:rsidRPr="0056612B">
        <w:t xml:space="preserve">om gegevens te filteren. Verder is het filteren van gegevens uit bijv. tekstbestanden lastiger en moet er al gauw geprogrammeerd worden om dit te faciliteren. </w:t>
      </w:r>
    </w:p>
    <w:p w:rsidR="00464EF7" w:rsidRPr="0056612B" w:rsidRDefault="001B4F93" w:rsidP="00464EF7">
      <w:r w:rsidRPr="0056612B">
        <w:t xml:space="preserve">Dit is waar Reguliere Expressies uitkomst bieden. Volgens </w:t>
      </w:r>
      <w:r w:rsidR="00464EF7" w:rsidRPr="0056612B">
        <w:t>Wikipedia:</w:t>
      </w:r>
    </w:p>
    <w:p w:rsidR="00464EF7" w:rsidRPr="00464EF7" w:rsidRDefault="00464EF7" w:rsidP="00464EF7">
      <w:pPr>
        <w:pBdr>
          <w:left w:val="single" w:sz="24" w:space="4" w:color="808080" w:themeColor="background1" w:themeShade="80"/>
        </w:pBdr>
        <w:ind w:left="708"/>
        <w:rPr>
          <w:lang w:val="en-US"/>
        </w:rPr>
      </w:pPr>
      <w:r w:rsidRPr="00464EF7">
        <w:rPr>
          <w:lang w:val="en-US"/>
        </w:rPr>
        <w:t>A regular expression, regex or regexp[1] (sometimes called a rational expression</w:t>
      </w:r>
      <w:r w:rsidR="00F32576">
        <w:rPr>
          <w:lang w:val="en-US"/>
        </w:rPr>
        <w:t>)</w:t>
      </w:r>
      <w:r w:rsidRPr="00464EF7">
        <w:rPr>
          <w:lang w:val="en-US"/>
        </w:rPr>
        <w:t xml:space="preserve"> is, in theoretical computer science and formal language theory, a sequence of characters that define a search pattern. Usually this pattern is then used by string searching algorithms for "find" or "find and replace" operations on strings.</w:t>
      </w:r>
    </w:p>
    <w:p w:rsidR="00AC6793" w:rsidRPr="0054162D" w:rsidRDefault="0054162D" w:rsidP="00AC6793">
      <w:r w:rsidRPr="0054162D">
        <w:t>Met reguliere expressies kun je dus zoeken en eventueel vervangen op basis van patronen. Dus in plaats van zoeken met een stuk tekst (</w:t>
      </w:r>
      <w:r w:rsidR="001B4F93">
        <w:t xml:space="preserve">artiest = </w:t>
      </w:r>
      <w:r w:rsidRPr="0054162D">
        <w:t xml:space="preserve">“Billy Joel”) zoek je naar </w:t>
      </w:r>
      <w:r w:rsidRPr="0054162D">
        <w:rPr>
          <w:b/>
        </w:rPr>
        <w:t>patronen</w:t>
      </w:r>
      <w:r w:rsidRPr="0054162D">
        <w:t xml:space="preserve"> (“het eerste stukje tekst van de MP3-filename is de artiest”).</w:t>
      </w:r>
    </w:p>
    <w:p w:rsidR="0054162D" w:rsidRPr="0054162D" w:rsidRDefault="0054162D" w:rsidP="00AC6793">
      <w:r w:rsidRPr="0054162D">
        <w:t>Voordelen</w:t>
      </w:r>
    </w:p>
    <w:p w:rsidR="0054162D" w:rsidRPr="0054162D" w:rsidRDefault="0054162D" w:rsidP="0054162D">
      <w:pPr>
        <w:pStyle w:val="Lijstalinea"/>
        <w:numPr>
          <w:ilvl w:val="0"/>
          <w:numId w:val="15"/>
        </w:numPr>
      </w:pPr>
      <w:r w:rsidRPr="0054162D">
        <w:t>Zeer krachtig</w:t>
      </w:r>
    </w:p>
    <w:p w:rsidR="0054162D" w:rsidRPr="0054162D" w:rsidRDefault="0054162D" w:rsidP="0054162D">
      <w:pPr>
        <w:pStyle w:val="Lijstalinea"/>
        <w:numPr>
          <w:ilvl w:val="0"/>
          <w:numId w:val="15"/>
        </w:numPr>
      </w:pPr>
      <w:r w:rsidRPr="0054162D">
        <w:t>Kortere code</w:t>
      </w:r>
    </w:p>
    <w:p w:rsidR="0054162D" w:rsidRDefault="0054162D" w:rsidP="0054162D">
      <w:pPr>
        <w:pStyle w:val="Lijstalinea"/>
        <w:numPr>
          <w:ilvl w:val="0"/>
          <w:numId w:val="15"/>
        </w:numPr>
      </w:pPr>
      <w:r>
        <w:t xml:space="preserve">Universeel inzetbaar </w:t>
      </w:r>
    </w:p>
    <w:p w:rsidR="0054162D" w:rsidRDefault="0054162D" w:rsidP="0054162D">
      <w:pPr>
        <w:pStyle w:val="Lijstalinea"/>
        <w:numPr>
          <w:ilvl w:val="1"/>
          <w:numId w:val="15"/>
        </w:numPr>
      </w:pPr>
      <w:r>
        <w:t>Linux:</w:t>
      </w:r>
      <w:r w:rsidR="001B4F93">
        <w:t xml:space="preserve"> </w:t>
      </w:r>
      <w:r>
        <w:t>sed, grep, awk</w:t>
      </w:r>
    </w:p>
    <w:p w:rsidR="0054162D" w:rsidRDefault="0054162D" w:rsidP="0054162D">
      <w:pPr>
        <w:pStyle w:val="Lijstalinea"/>
        <w:numPr>
          <w:ilvl w:val="1"/>
          <w:numId w:val="15"/>
        </w:numPr>
      </w:pPr>
      <w:r>
        <w:t>Programmeertalen: c#, PHP, Java, javascript</w:t>
      </w:r>
    </w:p>
    <w:p w:rsidR="0054162D" w:rsidRDefault="0054162D" w:rsidP="0054162D">
      <w:pPr>
        <w:pStyle w:val="Lijstalinea"/>
        <w:numPr>
          <w:ilvl w:val="1"/>
          <w:numId w:val="15"/>
        </w:numPr>
      </w:pPr>
      <w:r>
        <w:t>Websites</w:t>
      </w:r>
    </w:p>
    <w:p w:rsidR="0054162D" w:rsidRDefault="0054162D" w:rsidP="0054162D">
      <w:r>
        <w:t>Let op!</w:t>
      </w:r>
    </w:p>
    <w:p w:rsidR="0054162D" w:rsidRDefault="0054162D" w:rsidP="0054162D">
      <w:pPr>
        <w:pStyle w:val="Lijstalinea"/>
        <w:numPr>
          <w:ilvl w:val="0"/>
          <w:numId w:val="15"/>
        </w:numPr>
      </w:pPr>
      <w:r>
        <w:t>Wel even je reguliere expressie toelichten in je code, want interpreteren van andermans reguliere expressies is lastig</w:t>
      </w:r>
    </w:p>
    <w:p w:rsidR="0054162D" w:rsidRDefault="0054162D" w:rsidP="0054162D">
      <w:pPr>
        <w:pStyle w:val="Lijstalinea"/>
        <w:numPr>
          <w:ilvl w:val="0"/>
          <w:numId w:val="15"/>
        </w:numPr>
      </w:pPr>
      <w:r>
        <w:t>Er zijn nog wel subtiele verschillen in de engine die gebruikt wordt op platformen / programmeertalen</w:t>
      </w:r>
    </w:p>
    <w:p w:rsidR="00F90555" w:rsidRDefault="00F90555" w:rsidP="00F90555">
      <w:r>
        <w:t>Zie de bijlagen voor voorbeelden van een eenvoudig zoek-vervang programma in C# met en zonder gebruik van reguliere expressies.</w:t>
      </w:r>
    </w:p>
    <w:p w:rsidR="003D6EE3" w:rsidRDefault="003D6EE3" w:rsidP="00F90555">
      <w:r>
        <w:t>Typisch heb je dus drie zaken nodig om gebruik te kunnen maken van een reguliere expressies:</w:t>
      </w:r>
    </w:p>
    <w:p w:rsidR="003D6EE3" w:rsidRDefault="003D6EE3" w:rsidP="003D6EE3">
      <w:pPr>
        <w:pStyle w:val="Lijstalinea"/>
        <w:numPr>
          <w:ilvl w:val="0"/>
          <w:numId w:val="17"/>
        </w:numPr>
      </w:pPr>
      <w:r>
        <w:t>Een hoeveelheid tekst</w:t>
      </w:r>
    </w:p>
    <w:p w:rsidR="003D6EE3" w:rsidRDefault="003D6EE3" w:rsidP="003D6EE3">
      <w:pPr>
        <w:pStyle w:val="Lijstalinea"/>
        <w:numPr>
          <w:ilvl w:val="0"/>
          <w:numId w:val="17"/>
        </w:numPr>
      </w:pPr>
      <w:r>
        <w:t>Een stuk gereedschap dat reguliere expressie kan verwerken</w:t>
      </w:r>
    </w:p>
    <w:p w:rsidR="003D6EE3" w:rsidRDefault="003D6EE3" w:rsidP="003D6EE3">
      <w:pPr>
        <w:pStyle w:val="Lijstalinea"/>
        <w:numPr>
          <w:ilvl w:val="0"/>
          <w:numId w:val="17"/>
        </w:numPr>
      </w:pPr>
      <w:r>
        <w:t>Een reguliere expressie</w:t>
      </w:r>
    </w:p>
    <w:p w:rsidR="0054162D" w:rsidRPr="0056612B" w:rsidRDefault="0054162D" w:rsidP="0054162D">
      <w:pPr>
        <w:pStyle w:val="Kop1"/>
        <w:rPr>
          <w:lang w:val="nl-NL"/>
        </w:rPr>
      </w:pPr>
      <w:bookmarkStart w:id="2" w:name="_Toc500920037"/>
      <w:r w:rsidRPr="0056612B">
        <w:rPr>
          <w:lang w:val="nl-NL"/>
        </w:rPr>
        <w:lastRenderedPageBreak/>
        <w:t>Patronen</w:t>
      </w:r>
      <w:bookmarkEnd w:id="2"/>
    </w:p>
    <w:p w:rsidR="0054162D" w:rsidRPr="0056612B" w:rsidRDefault="0054162D" w:rsidP="0054162D">
      <w:r w:rsidRPr="0056612B">
        <w:t>Reguliere expressies bestaan uit patronen. Bijvoorbeeld:</w:t>
      </w:r>
    </w:p>
    <w:p w:rsidR="0054162D" w:rsidRPr="0056612B" w:rsidRDefault="0054162D" w:rsidP="0056612B">
      <w:pPr>
        <w:ind w:left="709"/>
        <w:contextualSpacing/>
      </w:pPr>
      <w:r w:rsidRPr="0056612B">
        <w:t>[a-z]</w:t>
      </w:r>
      <w:r w:rsidRPr="0056612B">
        <w:tab/>
        <w:t>mag alle letters van a tot en z zijn</w:t>
      </w:r>
    </w:p>
    <w:p w:rsidR="0054162D" w:rsidRPr="0056612B" w:rsidRDefault="0054162D" w:rsidP="0056612B">
      <w:pPr>
        <w:ind w:left="709"/>
        <w:contextualSpacing/>
      </w:pPr>
      <w:r w:rsidRPr="0056612B">
        <w:t xml:space="preserve">[A-Z] </w:t>
      </w:r>
      <w:r w:rsidRPr="0056612B">
        <w:tab/>
        <w:t>mag alle letters van A tot en Z zijn</w:t>
      </w:r>
    </w:p>
    <w:p w:rsidR="0054162D" w:rsidRPr="0056612B" w:rsidRDefault="0054162D" w:rsidP="0056612B">
      <w:pPr>
        <w:ind w:left="709"/>
        <w:contextualSpacing/>
      </w:pPr>
      <w:r w:rsidRPr="0056612B">
        <w:t>[0-9]</w:t>
      </w:r>
      <w:r w:rsidRPr="0056612B">
        <w:tab/>
        <w:t xml:space="preserve">mag alle cijfers van 0 tot en met 9 zijn </w:t>
      </w:r>
    </w:p>
    <w:p w:rsidR="0054162D" w:rsidRDefault="0054162D" w:rsidP="0056612B">
      <w:pPr>
        <w:ind w:left="709"/>
        <w:contextualSpacing/>
      </w:pPr>
      <w:r w:rsidRPr="0056612B">
        <w:t>.</w:t>
      </w:r>
      <w:r w:rsidRPr="0056612B">
        <w:tab/>
        <w:t>een willekeurig karakter</w:t>
      </w:r>
    </w:p>
    <w:p w:rsidR="0056612B" w:rsidRDefault="0056612B" w:rsidP="0056612B">
      <w:pPr>
        <w:spacing w:before="240"/>
      </w:pPr>
      <w:r>
        <w:t xml:space="preserve">Op internet is uitgebreid te vinden wat de precieze set aan patronen is. </w:t>
      </w:r>
      <w:r w:rsidR="003D6EE3">
        <w:t>Er willen nog wel eens kleine verschillen zijn in de mogelijke patronen en wat ze betekenen. Kijk dus bij twijfel goed in de juiste documentatie.</w:t>
      </w:r>
    </w:p>
    <w:p w:rsidR="0056612B" w:rsidRDefault="003D6EE3" w:rsidP="0056612B">
      <w:pPr>
        <w:pStyle w:val="Kop1"/>
        <w:rPr>
          <w:lang w:val="nl-NL"/>
        </w:rPr>
      </w:pPr>
      <w:bookmarkStart w:id="3" w:name="_Toc500920038"/>
      <w:r>
        <w:rPr>
          <w:lang w:val="nl-NL"/>
        </w:rPr>
        <w:t>Greedy!</w:t>
      </w:r>
      <w:bookmarkEnd w:id="3"/>
      <w:r>
        <w:rPr>
          <w:lang w:val="nl-NL"/>
        </w:rPr>
        <w:t xml:space="preserve"> </w:t>
      </w:r>
    </w:p>
    <w:p w:rsidR="0056612B" w:rsidRDefault="003D6EE3" w:rsidP="0056612B">
      <w:r>
        <w:rPr>
          <w:noProof/>
          <w:lang w:eastAsia="nl-NL"/>
        </w:rPr>
        <w:drawing>
          <wp:anchor distT="0" distB="0" distL="114300" distR="114300" simplePos="0" relativeHeight="251673600" behindDoc="0" locked="0" layoutInCell="1" allowOverlap="1">
            <wp:simplePos x="0" y="0"/>
            <wp:positionH relativeFrom="column">
              <wp:posOffset>4942675</wp:posOffset>
            </wp:positionH>
            <wp:positionV relativeFrom="paragraph">
              <wp:posOffset>4156</wp:posOffset>
            </wp:positionV>
            <wp:extent cx="860425" cy="629285"/>
            <wp:effectExtent l="0" t="0" r="0" b="0"/>
            <wp:wrapSquare wrapText="bothSides"/>
            <wp:docPr id="3" name="Afbeelding 3" descr="Afbeeldingsresultaat voor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acm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42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612B">
        <w:t>Eén van de krachten van Reguliere Expressies is de zogenaamde ‘</w:t>
      </w:r>
      <w:r>
        <w:t>greediness’</w:t>
      </w:r>
      <w:r w:rsidR="0056612B">
        <w:t xml:space="preserve"> (</w:t>
      </w:r>
      <w:r w:rsidR="0056612B" w:rsidRPr="003D6EE3">
        <w:rPr>
          <w:b/>
          <w:i/>
        </w:rPr>
        <w:t>gretigheid</w:t>
      </w:r>
      <w:r>
        <w:t xml:space="preserve">, </w:t>
      </w:r>
      <w:r w:rsidRPr="003D6EE3">
        <w:rPr>
          <w:b/>
          <w:i/>
        </w:rPr>
        <w:t>hebberigheid</w:t>
      </w:r>
      <w:r w:rsidR="0056612B">
        <w:t xml:space="preserve">). Hiermee is het mogelijk om eenvoudig aan te geven dat bijvoorbeeld een hele reeks </w:t>
      </w:r>
      <w:r w:rsidR="00894708">
        <w:t>(</w:t>
      </w:r>
      <w:r w:rsidR="0056612B">
        <w:t>willekeurige</w:t>
      </w:r>
      <w:r w:rsidR="00894708">
        <w:t>)</w:t>
      </w:r>
      <w:r w:rsidR="0056612B">
        <w:t xml:space="preserve"> tekens </w:t>
      </w:r>
      <w:r w:rsidR="00894708">
        <w:t xml:space="preserve">overgeslagen moet worden tot een volgend filter aangetroffen wordt. </w:t>
      </w:r>
    </w:p>
    <w:p w:rsidR="003D6EE3" w:rsidRDefault="003D6EE3" w:rsidP="0056612B">
      <w:r>
        <w:t>We herkennen dit ook wel in het dagelijkse leven:</w:t>
      </w:r>
    </w:p>
    <w:p w:rsidR="003D6EE3" w:rsidRDefault="003D6EE3" w:rsidP="003D6EE3">
      <w:pPr>
        <w:pStyle w:val="Lijstalinea"/>
        <w:numPr>
          <w:ilvl w:val="0"/>
          <w:numId w:val="18"/>
        </w:numPr>
      </w:pPr>
      <w:r>
        <w:t>Loop hier rechtdoor en neem de zesde straat rechts</w:t>
      </w:r>
    </w:p>
    <w:p w:rsidR="003D6EE3" w:rsidRDefault="003D6EE3" w:rsidP="003D6EE3">
      <w:pPr>
        <w:pStyle w:val="Lijstalinea"/>
        <w:numPr>
          <w:ilvl w:val="0"/>
          <w:numId w:val="18"/>
        </w:numPr>
      </w:pPr>
      <w:r>
        <w:t>Loop hier rechtdoor tot je T-kruising tegenkomt</w:t>
      </w:r>
    </w:p>
    <w:p w:rsidR="003D6EE3" w:rsidRDefault="003D6EE3" w:rsidP="003D6EE3">
      <w:r>
        <w:t>In het eerste voorbeeld tel je de straten die rechts van je voorbijkomen. Het is niet interessant hoe ze heten of hoe ze er uit zien: als ze maar rechts liggen.</w:t>
      </w:r>
    </w:p>
    <w:p w:rsidR="003D6EE3" w:rsidRDefault="003D6EE3" w:rsidP="003D6EE3">
      <w:r>
        <w:t xml:space="preserve">In het tweede voorbeeld negeren we alle straten en situaties totdat we een T-kruising tegenkomen. </w:t>
      </w:r>
    </w:p>
    <w:p w:rsidR="003D6EE3" w:rsidRDefault="003D6EE3" w:rsidP="003D6EE3">
      <w:r>
        <w:t xml:space="preserve">Als je dit vertaald naar </w:t>
      </w:r>
      <w:r w:rsidRPr="003D6EE3">
        <w:rPr>
          <w:i/>
        </w:rPr>
        <w:t>greediness</w:t>
      </w:r>
      <w:r>
        <w:t xml:space="preserve">, dan zou je kunnen zeggen dat je met het tweede voorbeeld heel hebberig bent: je wilt alle straten ‘hebben’ totdat je de juiste situatie (T-kruising) tegenkomt. </w:t>
      </w:r>
    </w:p>
    <w:p w:rsidR="00894708" w:rsidRDefault="003D6EE3" w:rsidP="0056612B">
      <w:r>
        <w:t>Als we dit vertalen naar Reguliere Expressies, dan zijn h</w:t>
      </w:r>
      <w:r w:rsidR="00894708">
        <w:t>iervoor verschillende</w:t>
      </w:r>
      <w:r>
        <w:t xml:space="preserve"> patronen</w:t>
      </w:r>
      <w:r w:rsidR="00894708">
        <w:t>. Een aantal voorbeelden met willekeurige tekens:</w:t>
      </w:r>
    </w:p>
    <w:p w:rsidR="00894708" w:rsidRDefault="00894708" w:rsidP="00894708">
      <w:pPr>
        <w:ind w:left="1843" w:hanging="1276"/>
      </w:pPr>
      <w:r w:rsidRPr="00894708">
        <w:rPr>
          <w:rFonts w:ascii="Courier New" w:hAnsi="Courier New"/>
        </w:rPr>
        <w:t>.</w:t>
      </w:r>
      <w:r w:rsidRPr="00894708">
        <w:rPr>
          <w:rFonts w:ascii="Courier New" w:hAnsi="Courier New"/>
        </w:rPr>
        <w:tab/>
      </w:r>
      <w:r>
        <w:t>= willekeurig teken</w:t>
      </w:r>
      <w:r w:rsidR="003D6EE3">
        <w:t>. Vergelijk dit met pacman die ook stippen eet….</w:t>
      </w:r>
    </w:p>
    <w:p w:rsidR="00903941" w:rsidRDefault="00903941" w:rsidP="00903941">
      <w:r>
        <w:t xml:space="preserve">Vervolgens kun je </w:t>
      </w:r>
      <w:r w:rsidRPr="00903941">
        <w:rPr>
          <w:b/>
        </w:rPr>
        <w:t>achter</w:t>
      </w:r>
      <w:r>
        <w:t xml:space="preserve"> een teken opgeven of dat teken herhaald moet worden bij het zoeken. Bijvoorbeeld een sterretje of </w:t>
      </w:r>
    </w:p>
    <w:p w:rsidR="00894708" w:rsidRDefault="00894708" w:rsidP="00894708">
      <w:pPr>
        <w:ind w:left="1843" w:hanging="1276"/>
      </w:pPr>
      <w:r w:rsidRPr="00894708">
        <w:rPr>
          <w:rFonts w:ascii="Courier New" w:hAnsi="Courier New"/>
        </w:rPr>
        <w:t>.*</w:t>
      </w:r>
      <w:r w:rsidRPr="00894708">
        <w:rPr>
          <w:rFonts w:ascii="Courier New" w:hAnsi="Courier New"/>
        </w:rPr>
        <w:tab/>
      </w:r>
      <w:r>
        <w:t>= 0</w:t>
      </w:r>
      <w:r w:rsidR="00903941">
        <w:t xml:space="preserve"> of</w:t>
      </w:r>
      <w:r>
        <w:t xml:space="preserve"> meerdere willekeurige tekens</w:t>
      </w:r>
      <w:r w:rsidR="00903941">
        <w:t xml:space="preserve">. Het sterretje (asterisk) wordt ‘greedy’ genoemd. </w:t>
      </w:r>
    </w:p>
    <w:p w:rsidR="00903941" w:rsidRDefault="00903941" w:rsidP="00903941">
      <w:pPr>
        <w:ind w:left="1843" w:hanging="1276"/>
      </w:pPr>
      <w:r w:rsidRPr="00894708">
        <w:rPr>
          <w:rFonts w:ascii="Courier New" w:hAnsi="Courier New"/>
        </w:rPr>
        <w:t>.</w:t>
      </w:r>
      <w:r>
        <w:rPr>
          <w:rFonts w:ascii="Courier New" w:hAnsi="Courier New"/>
        </w:rPr>
        <w:t>?</w:t>
      </w:r>
      <w:r w:rsidRPr="00894708">
        <w:rPr>
          <w:rFonts w:ascii="Courier New" w:hAnsi="Courier New"/>
        </w:rPr>
        <w:tab/>
      </w:r>
      <w:r>
        <w:t>= 0 of 1 willekeurige tekens</w:t>
      </w:r>
    </w:p>
    <w:p w:rsidR="00903941" w:rsidRDefault="00903941" w:rsidP="00903941">
      <w:pPr>
        <w:ind w:left="1843" w:hanging="1276"/>
      </w:pPr>
      <w:r>
        <w:rPr>
          <w:rFonts w:ascii="Courier New" w:hAnsi="Courier New"/>
        </w:rPr>
        <w:t>.+</w:t>
      </w:r>
      <w:r w:rsidRPr="00894708">
        <w:rPr>
          <w:rFonts w:ascii="Courier New" w:hAnsi="Courier New"/>
        </w:rPr>
        <w:tab/>
      </w:r>
      <w:r>
        <w:t>= 1 of meer willekeurige tekens</w:t>
      </w:r>
    </w:p>
    <w:p w:rsidR="00894708" w:rsidRDefault="00894708" w:rsidP="00894708">
      <w:pPr>
        <w:ind w:left="1843" w:hanging="1276"/>
      </w:pPr>
      <w:r w:rsidRPr="00894708">
        <w:rPr>
          <w:rFonts w:ascii="Courier New" w:hAnsi="Courier New"/>
        </w:rPr>
        <w:t>.{2}</w:t>
      </w:r>
      <w:r w:rsidRPr="00894708">
        <w:rPr>
          <w:rFonts w:ascii="Courier New" w:hAnsi="Courier New"/>
        </w:rPr>
        <w:tab/>
      </w:r>
      <w:r>
        <w:t>= 2 willekeurige tekens</w:t>
      </w:r>
    </w:p>
    <w:p w:rsidR="00903941" w:rsidRDefault="00903941" w:rsidP="00894708">
      <w:pPr>
        <w:ind w:left="1843" w:hanging="1276"/>
      </w:pPr>
      <w:r w:rsidRPr="00903941">
        <w:rPr>
          <w:rFonts w:ascii="Courier New" w:hAnsi="Courier New"/>
        </w:rPr>
        <w:t>.{3,}</w:t>
      </w:r>
      <w:r>
        <w:tab/>
        <w:t>= 3 of meer willekeurige tekens</w:t>
      </w:r>
    </w:p>
    <w:p w:rsidR="00894708" w:rsidRDefault="00894708" w:rsidP="00894708">
      <w:pPr>
        <w:ind w:left="1843" w:hanging="1276"/>
      </w:pPr>
      <w:r w:rsidRPr="00894708">
        <w:rPr>
          <w:rFonts w:ascii="Courier New" w:hAnsi="Courier New"/>
        </w:rPr>
        <w:t>.{2,4}</w:t>
      </w:r>
      <w:r w:rsidRPr="00894708">
        <w:rPr>
          <w:rFonts w:ascii="Courier New" w:hAnsi="Courier New"/>
        </w:rPr>
        <w:tab/>
      </w:r>
      <w:r>
        <w:t>= 2 tot 4 (inclusief) willekeurige tekens</w:t>
      </w:r>
    </w:p>
    <w:p w:rsidR="00894708" w:rsidRDefault="00894708" w:rsidP="0056612B">
      <w:r>
        <w:lastRenderedPageBreak/>
        <w:t>Maar dit kan ook met ‘gewone’ tekens:</w:t>
      </w:r>
    </w:p>
    <w:p w:rsidR="00894708" w:rsidRDefault="00894708" w:rsidP="00894708">
      <w:pPr>
        <w:ind w:left="1843" w:hanging="1135"/>
      </w:pPr>
      <w:r>
        <w:t>ABC{3}</w:t>
      </w:r>
      <w:r>
        <w:tab/>
        <w:t xml:space="preserve">= 3 keer letterlijk ‘ABC’ </w:t>
      </w:r>
    </w:p>
    <w:p w:rsidR="00894708" w:rsidRDefault="00894708" w:rsidP="00894708">
      <w:pPr>
        <w:ind w:left="1843" w:hanging="1135"/>
      </w:pPr>
      <w:r>
        <w:t xml:space="preserve">[A-Z]{10} </w:t>
      </w:r>
      <w:r>
        <w:tab/>
        <w:t xml:space="preserve">= 10 keer één letter uit de keuze A,B,C,D,E……X,Y,Z </w:t>
      </w:r>
    </w:p>
    <w:p w:rsidR="00894708" w:rsidRDefault="00894708" w:rsidP="00894708">
      <w:pPr>
        <w:ind w:left="1843" w:hanging="1135"/>
      </w:pPr>
      <w:r>
        <w:t>[A-Za-z]*</w:t>
      </w:r>
      <w:r>
        <w:tab/>
        <w:t>= willekeurige aantal herhalingen van de A,B,C,D,E……X,Y,Z,a,b,c,d,e,f…..x,y,z</w:t>
      </w:r>
    </w:p>
    <w:p w:rsidR="00894708" w:rsidRDefault="00894708" w:rsidP="006823A0">
      <w:r>
        <w:t xml:space="preserve">Door expressies te stapelen kun je voorkomen dat de </w:t>
      </w:r>
      <w:r w:rsidR="003D6EE3" w:rsidRPr="003D6EE3">
        <w:rPr>
          <w:b/>
          <w:i/>
        </w:rPr>
        <w:t>greediness</w:t>
      </w:r>
      <w:r>
        <w:t xml:space="preserve"> uit de hand loopt. W</w:t>
      </w:r>
      <w:r w:rsidR="006823A0">
        <w:t>ant het kale patroon ‘</w:t>
      </w:r>
      <w:r>
        <w:t>.*</w:t>
      </w:r>
      <w:r w:rsidR="006823A0">
        <w:t>’</w:t>
      </w:r>
      <w:r>
        <w:t xml:space="preserve"> zonder verdere expressie is gewoon de hele regel</w:t>
      </w:r>
      <w:r w:rsidR="006823A0">
        <w:t xml:space="preserve">. </w:t>
      </w:r>
    </w:p>
    <w:p w:rsidR="00894708" w:rsidRDefault="00894708" w:rsidP="00894708">
      <w:pPr>
        <w:ind w:left="1134" w:hanging="1134"/>
      </w:pPr>
      <w:r>
        <w:t xml:space="preserve">Let op: </w:t>
      </w:r>
      <w:r>
        <w:tab/>
      </w:r>
      <w:r w:rsidR="00FB6BFD">
        <w:t>greediness</w:t>
      </w:r>
      <w:r>
        <w:t xml:space="preserve"> kan op verschillende platformen nog wel eens andere effecten hebben, en daardoor frustrerend</w:t>
      </w:r>
      <w:r w:rsidR="006823A0">
        <w:t xml:space="preserve"> zijn. Het is dan een kwestie van goed lezen van de handleiding hoe </w:t>
      </w:r>
      <w:r w:rsidR="00663106">
        <w:t>greedi</w:t>
      </w:r>
      <w:r w:rsidR="006823A0">
        <w:t xml:space="preserve">ness geregeld is en hoe er met herhalingen ({} en *) omgegaan wordt. </w:t>
      </w:r>
      <w:r>
        <w:t xml:space="preserve"> </w:t>
      </w:r>
    </w:p>
    <w:p w:rsidR="00796330" w:rsidRDefault="00796330" w:rsidP="00894708">
      <w:pPr>
        <w:ind w:left="1134" w:hanging="1134"/>
      </w:pPr>
      <w:r>
        <w:t>Hoe werkt greediness? Een voorbeeld. We gebruiken onderstaande tekst:</w:t>
      </w:r>
    </w:p>
    <w:p w:rsidR="00796330" w:rsidRPr="00796330" w:rsidRDefault="00102F22" w:rsidP="00796330">
      <w:pPr>
        <w:ind w:left="708"/>
        <w:rPr>
          <w:rFonts w:ascii="Courier New" w:hAnsi="Courier New"/>
        </w:rPr>
      </w:pPr>
      <w:r>
        <w:rPr>
          <w:rFonts w:ascii="Courier New" w:hAnsi="Courier New"/>
        </w:rPr>
        <w:t>&lt;td&gt;hallo&lt;/td</w:t>
      </w:r>
      <w:r w:rsidR="00796330" w:rsidRPr="00796330">
        <w:rPr>
          <w:rFonts w:ascii="Courier New" w:hAnsi="Courier New"/>
        </w:rPr>
        <w:t>&gt;</w:t>
      </w:r>
      <w:r w:rsidR="003F3C2E">
        <w:rPr>
          <w:rFonts w:ascii="Courier New" w:hAnsi="Courier New"/>
        </w:rPr>
        <w:t>martin</w:t>
      </w:r>
    </w:p>
    <w:p w:rsidR="00796330" w:rsidRDefault="00796330" w:rsidP="00894708">
      <w:pPr>
        <w:ind w:left="1134" w:hanging="1134"/>
      </w:pPr>
      <w:r>
        <w:t xml:space="preserve">En de expressie </w:t>
      </w:r>
    </w:p>
    <w:p w:rsidR="00796330" w:rsidRPr="00796330" w:rsidRDefault="00796330" w:rsidP="00796330">
      <w:pPr>
        <w:ind w:left="709"/>
        <w:rPr>
          <w:rFonts w:ascii="Courier New" w:hAnsi="Courier New"/>
        </w:rPr>
      </w:pPr>
      <w:r>
        <w:rPr>
          <w:rFonts w:ascii="Courier New" w:hAnsi="Courier New"/>
        </w:rPr>
        <w:t>/&lt;.+</w:t>
      </w:r>
      <w:r w:rsidRPr="00796330">
        <w:rPr>
          <w:rFonts w:ascii="Courier New" w:hAnsi="Courier New"/>
        </w:rPr>
        <w:t>&gt;/</w:t>
      </w:r>
    </w:p>
    <w:p w:rsidR="00796330" w:rsidRDefault="00597BC1" w:rsidP="00894708">
      <w:pPr>
        <w:ind w:left="1134" w:hanging="1134"/>
      </w:pPr>
      <w:r>
        <w:t>Verwachtte resultaat (2 stuks)</w:t>
      </w:r>
    </w:p>
    <w:p w:rsidR="00796330" w:rsidRDefault="00796330" w:rsidP="00102F22">
      <w:pPr>
        <w:spacing w:after="0"/>
        <w:ind w:left="709"/>
        <w:rPr>
          <w:rFonts w:ascii="Courier New" w:hAnsi="Courier New"/>
        </w:rPr>
      </w:pPr>
      <w:r>
        <w:rPr>
          <w:rFonts w:ascii="Courier New" w:hAnsi="Courier New"/>
        </w:rPr>
        <w:t>&lt;</w:t>
      </w:r>
      <w:r w:rsidR="00102F22">
        <w:rPr>
          <w:rFonts w:ascii="Courier New" w:hAnsi="Courier New"/>
        </w:rPr>
        <w:t>td</w:t>
      </w:r>
      <w:r>
        <w:rPr>
          <w:rFonts w:ascii="Courier New" w:hAnsi="Courier New"/>
        </w:rPr>
        <w:t>&gt;</w:t>
      </w:r>
    </w:p>
    <w:p w:rsidR="00102F22" w:rsidRPr="00796330" w:rsidRDefault="00102F22" w:rsidP="00102F22">
      <w:pPr>
        <w:spacing w:after="0"/>
        <w:ind w:left="709"/>
        <w:rPr>
          <w:rFonts w:ascii="Courier New" w:hAnsi="Courier New"/>
        </w:rPr>
      </w:pPr>
      <w:r>
        <w:rPr>
          <w:rFonts w:ascii="Courier New" w:hAnsi="Courier New"/>
        </w:rPr>
        <w:t>&lt;/td&gt;</w:t>
      </w:r>
    </w:p>
    <w:p w:rsidR="00796330" w:rsidRDefault="00796330" w:rsidP="00102F22">
      <w:pPr>
        <w:spacing w:before="240"/>
        <w:ind w:left="1134" w:hanging="1134"/>
      </w:pPr>
      <w:r>
        <w:t>De RegEx engine zal dit als volgt aanvliegen:</w:t>
      </w:r>
    </w:p>
    <w:p w:rsidR="003F3C2E" w:rsidRDefault="003F3C2E">
      <w:r>
        <w:br w:type="page"/>
      </w:r>
    </w:p>
    <w:p w:rsidR="003F3C2E" w:rsidRDefault="003F3C2E" w:rsidP="00102F22">
      <w:pPr>
        <w:spacing w:before="240"/>
        <w:ind w:left="1134" w:hanging="1134"/>
      </w:pPr>
    </w:p>
    <w:tbl>
      <w:tblPr>
        <w:tblStyle w:val="Rastertabel5donker-Accent1"/>
        <w:tblW w:w="9067" w:type="dxa"/>
        <w:tblLook w:val="0420" w:firstRow="1" w:lastRow="0" w:firstColumn="0" w:lastColumn="0" w:noHBand="0" w:noVBand="1"/>
      </w:tblPr>
      <w:tblGrid>
        <w:gridCol w:w="988"/>
        <w:gridCol w:w="934"/>
        <w:gridCol w:w="937"/>
        <w:gridCol w:w="916"/>
        <w:gridCol w:w="1962"/>
        <w:gridCol w:w="3330"/>
      </w:tblGrid>
      <w:tr w:rsidR="005422B1" w:rsidTr="00597BC1">
        <w:trPr>
          <w:cnfStyle w:val="100000000000" w:firstRow="1" w:lastRow="0" w:firstColumn="0" w:lastColumn="0" w:oddVBand="0" w:evenVBand="0" w:oddHBand="0" w:evenHBand="0" w:firstRowFirstColumn="0" w:firstRowLastColumn="0" w:lastRowFirstColumn="0" w:lastRowLastColumn="0"/>
        </w:trPr>
        <w:tc>
          <w:tcPr>
            <w:tcW w:w="988" w:type="dxa"/>
          </w:tcPr>
          <w:p w:rsidR="005422B1" w:rsidRDefault="005422B1" w:rsidP="00796330">
            <w:r>
              <w:t>Stap</w:t>
            </w:r>
          </w:p>
        </w:tc>
        <w:tc>
          <w:tcPr>
            <w:tcW w:w="934" w:type="dxa"/>
          </w:tcPr>
          <w:p w:rsidR="005422B1" w:rsidRDefault="005422B1" w:rsidP="00796330">
            <w:r>
              <w:t>RegEx part</w:t>
            </w:r>
          </w:p>
        </w:tc>
        <w:tc>
          <w:tcPr>
            <w:tcW w:w="0" w:type="auto"/>
          </w:tcPr>
          <w:p w:rsidR="005422B1" w:rsidRDefault="005422B1" w:rsidP="00796330">
            <w:r>
              <w:t>Found</w:t>
            </w:r>
          </w:p>
        </w:tc>
        <w:tc>
          <w:tcPr>
            <w:tcW w:w="0" w:type="auto"/>
          </w:tcPr>
          <w:p w:rsidR="005422B1" w:rsidRDefault="005422B1" w:rsidP="00796330">
            <w:r>
              <w:t>Match?</w:t>
            </w:r>
          </w:p>
        </w:tc>
        <w:tc>
          <w:tcPr>
            <w:tcW w:w="0" w:type="auto"/>
          </w:tcPr>
          <w:p w:rsidR="005422B1" w:rsidRDefault="005422B1" w:rsidP="00796330">
            <w:r>
              <w:t>Action?</w:t>
            </w:r>
          </w:p>
        </w:tc>
        <w:tc>
          <w:tcPr>
            <w:tcW w:w="3330" w:type="dxa"/>
          </w:tcPr>
          <w:p w:rsidR="005422B1" w:rsidRDefault="005422B1" w:rsidP="00796330">
            <w:r>
              <w:t>Result string</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&lt;</w:t>
            </w:r>
          </w:p>
        </w:tc>
        <w:tc>
          <w:tcPr>
            <w:tcW w:w="0" w:type="auto"/>
          </w:tcPr>
          <w:p w:rsidR="005422B1" w:rsidRPr="00796330" w:rsidRDefault="005422B1" w:rsidP="00796330">
            <w:pPr>
              <w:rPr>
                <w:rFonts w:ascii="Courier New" w:hAnsi="Courier New"/>
              </w:rPr>
            </w:pPr>
            <w:r w:rsidRPr="00796330">
              <w:rPr>
                <w:rFonts w:ascii="Courier New" w:hAnsi="Courier New"/>
              </w:rPr>
              <w:t>&lt;</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r w:rsidR="00FA6713">
              <w:t>; next part</w:t>
            </w:r>
          </w:p>
        </w:tc>
        <w:tc>
          <w:tcPr>
            <w:tcW w:w="3330" w:type="dxa"/>
          </w:tcPr>
          <w:p w:rsidR="005422B1" w:rsidRPr="00796330" w:rsidRDefault="005422B1" w:rsidP="00796330">
            <w:pPr>
              <w:rPr>
                <w:rFonts w:ascii="Courier New" w:hAnsi="Courier New"/>
              </w:rPr>
            </w:pPr>
            <w:r w:rsidRPr="00796330">
              <w:rPr>
                <w:rFonts w:ascii="Courier New" w:hAnsi="Courier New"/>
              </w:rPr>
              <w:t>&lt;</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3F3C2E">
            <w:pPr>
              <w:rPr>
                <w:rFonts w:ascii="Courier New" w:hAnsi="Courier New"/>
              </w:rPr>
            </w:pPr>
            <w:r w:rsidRPr="00796330">
              <w:rPr>
                <w:rFonts w:ascii="Courier New" w:hAnsi="Courier New"/>
              </w:rPr>
              <w:t>.+</w:t>
            </w:r>
          </w:p>
        </w:tc>
        <w:tc>
          <w:tcPr>
            <w:tcW w:w="0" w:type="auto"/>
          </w:tcPr>
          <w:p w:rsidR="005422B1" w:rsidRPr="00796330" w:rsidRDefault="005422B1" w:rsidP="003F3C2E">
            <w:pPr>
              <w:rPr>
                <w:rFonts w:ascii="Courier New" w:hAnsi="Courier New"/>
              </w:rPr>
            </w:pPr>
            <w:r>
              <w:rPr>
                <w:rFonts w:ascii="Courier New" w:hAnsi="Courier New"/>
              </w:rPr>
              <w:t>t</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5422B1" w:rsidRPr="00377D6D" w:rsidRDefault="005422B1" w:rsidP="003F3C2E">
            <w:r w:rsidRPr="00377D6D">
              <w:t>Next char</w:t>
            </w:r>
          </w:p>
        </w:tc>
        <w:tc>
          <w:tcPr>
            <w:tcW w:w="3330" w:type="dxa"/>
          </w:tcPr>
          <w:p w:rsidR="005422B1" w:rsidRPr="00796330" w:rsidRDefault="005422B1" w:rsidP="003F3C2E">
            <w:pPr>
              <w:rPr>
                <w:rFonts w:ascii="Courier New" w:hAnsi="Courier New"/>
              </w:rPr>
            </w:pPr>
            <w:r>
              <w:rPr>
                <w:rFonts w:ascii="Courier New" w:hAnsi="Courier New"/>
              </w:rPr>
              <w:t>&lt;t</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d</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sidRPr="00796330">
              <w:rPr>
                <w:rFonts w:ascii="Courier New" w:hAnsi="Courier New"/>
              </w:rPr>
              <w:t>&gt;</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h</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a</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l</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l</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&lt;td&gt;hall</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o</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&lt;td&gt;hallo</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&lt;</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&lt;td&gt;hallo&lt;</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&lt;td&gt;hallo&lt;/</w:t>
            </w:r>
          </w:p>
        </w:tc>
      </w:tr>
      <w:tr w:rsidR="005422B1" w:rsidTr="00597BC1">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3F3C2E">
            <w:pPr>
              <w:rPr>
                <w:rFonts w:ascii="Courier New" w:hAnsi="Courier New"/>
              </w:rPr>
            </w:pPr>
            <w:r w:rsidRPr="00796330">
              <w:rPr>
                <w:rFonts w:ascii="Courier New" w:hAnsi="Courier New"/>
              </w:rPr>
              <w:t>.+</w:t>
            </w:r>
          </w:p>
        </w:tc>
        <w:tc>
          <w:tcPr>
            <w:tcW w:w="0" w:type="auto"/>
          </w:tcPr>
          <w:p w:rsidR="005422B1" w:rsidRPr="00796330" w:rsidRDefault="005422B1" w:rsidP="003F3C2E">
            <w:pPr>
              <w:rPr>
                <w:rFonts w:ascii="Courier New" w:hAnsi="Courier New"/>
              </w:rPr>
            </w:pPr>
            <w:r>
              <w:rPr>
                <w:rFonts w:ascii="Courier New" w:hAnsi="Courier New"/>
              </w:rPr>
              <w:t>t</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5422B1" w:rsidRPr="00377D6D" w:rsidRDefault="005422B1" w:rsidP="003F3C2E">
            <w:r w:rsidRPr="00377D6D">
              <w:t>Next char</w:t>
            </w:r>
          </w:p>
        </w:tc>
        <w:tc>
          <w:tcPr>
            <w:tcW w:w="3330" w:type="dxa"/>
          </w:tcPr>
          <w:p w:rsidR="005422B1" w:rsidRPr="00796330" w:rsidRDefault="005422B1" w:rsidP="003F3C2E">
            <w:pPr>
              <w:rPr>
                <w:rFonts w:ascii="Courier New" w:hAnsi="Courier New"/>
              </w:rPr>
            </w:pPr>
            <w:r>
              <w:rPr>
                <w:rFonts w:ascii="Courier New" w:hAnsi="Courier New"/>
              </w:rPr>
              <w:t>&lt;td&gt;hallo&lt;/t</w:t>
            </w:r>
          </w:p>
        </w:tc>
      </w:tr>
      <w:tr w:rsidR="005422B1"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377D6D">
            <w:pPr>
              <w:pStyle w:val="Lijstalinea"/>
              <w:numPr>
                <w:ilvl w:val="0"/>
                <w:numId w:val="21"/>
              </w:numPr>
              <w:ind w:left="357" w:firstLine="0"/>
              <w:rPr>
                <w:rFonts w:ascii="Courier New" w:hAnsi="Courier New"/>
              </w:rPr>
            </w:pPr>
          </w:p>
        </w:tc>
        <w:tc>
          <w:tcPr>
            <w:tcW w:w="934" w:type="dxa"/>
          </w:tcPr>
          <w:p w:rsidR="005422B1" w:rsidRPr="00796330" w:rsidRDefault="005422B1" w:rsidP="00796330">
            <w:pPr>
              <w:rPr>
                <w:rFonts w:ascii="Courier New" w:hAnsi="Courier New"/>
              </w:rPr>
            </w:pPr>
            <w:r w:rsidRPr="00796330">
              <w:rPr>
                <w:rFonts w:ascii="Courier New" w:hAnsi="Courier New"/>
              </w:rPr>
              <w:t>.+</w:t>
            </w:r>
          </w:p>
        </w:tc>
        <w:tc>
          <w:tcPr>
            <w:tcW w:w="0" w:type="auto"/>
          </w:tcPr>
          <w:p w:rsidR="005422B1" w:rsidRPr="00796330" w:rsidRDefault="005422B1" w:rsidP="00796330">
            <w:pPr>
              <w:rPr>
                <w:rFonts w:ascii="Courier New" w:hAnsi="Courier New"/>
              </w:rPr>
            </w:pPr>
            <w:r>
              <w:rPr>
                <w:rFonts w:ascii="Courier New" w:hAnsi="Courier New"/>
              </w:rPr>
              <w:t>d</w:t>
            </w:r>
          </w:p>
        </w:tc>
        <w:tc>
          <w:tcPr>
            <w:tcW w:w="0" w:type="auto"/>
          </w:tcPr>
          <w:p w:rsidR="005422B1" w:rsidRPr="00796330" w:rsidRDefault="005422B1" w:rsidP="00796330">
            <w:pPr>
              <w:rPr>
                <w:rFonts w:ascii="Courier New" w:hAnsi="Courier New"/>
              </w:rPr>
            </w:pPr>
            <w:r>
              <w:rPr>
                <w:rFonts w:ascii="Courier New" w:hAnsi="Courier New"/>
              </w:rPr>
              <w:t>Yes</w:t>
            </w:r>
          </w:p>
        </w:tc>
        <w:tc>
          <w:tcPr>
            <w:tcW w:w="0" w:type="auto"/>
          </w:tcPr>
          <w:p w:rsidR="005422B1" w:rsidRPr="00377D6D" w:rsidRDefault="005422B1" w:rsidP="00796330">
            <w:r w:rsidRPr="00377D6D">
              <w:t>Next char</w:t>
            </w:r>
          </w:p>
        </w:tc>
        <w:tc>
          <w:tcPr>
            <w:tcW w:w="3330" w:type="dxa"/>
          </w:tcPr>
          <w:p w:rsidR="005422B1" w:rsidRPr="00796330" w:rsidRDefault="005422B1" w:rsidP="00796330">
            <w:pPr>
              <w:rPr>
                <w:rFonts w:ascii="Courier New" w:hAnsi="Courier New"/>
              </w:rPr>
            </w:pPr>
            <w:r>
              <w:rPr>
                <w:rFonts w:ascii="Courier New" w:hAnsi="Courier New"/>
              </w:rPr>
              <w:t>&lt;td&gt;hallo&lt;/td</w:t>
            </w:r>
            <w:r w:rsidR="003F3C2E">
              <w:rPr>
                <w:rFonts w:ascii="Courier New" w:hAnsi="Courier New"/>
              </w:rPr>
              <w:t>&gt;</w:t>
            </w:r>
          </w:p>
        </w:tc>
      </w:tr>
      <w:tr w:rsidR="00FA6713" w:rsidTr="00597BC1">
        <w:tc>
          <w:tcPr>
            <w:tcW w:w="988" w:type="dxa"/>
          </w:tcPr>
          <w:p w:rsidR="00FA6713" w:rsidRPr="005422B1" w:rsidRDefault="00FA6713" w:rsidP="00377D6D">
            <w:pPr>
              <w:pStyle w:val="Lijstalinea"/>
              <w:numPr>
                <w:ilvl w:val="0"/>
                <w:numId w:val="21"/>
              </w:numPr>
              <w:ind w:left="357" w:firstLine="0"/>
              <w:rPr>
                <w:rFonts w:ascii="Courier New" w:hAnsi="Courier New"/>
              </w:rPr>
            </w:pPr>
          </w:p>
        </w:tc>
        <w:tc>
          <w:tcPr>
            <w:tcW w:w="934" w:type="dxa"/>
          </w:tcPr>
          <w:p w:rsidR="00FA6713" w:rsidRDefault="003F3C2E" w:rsidP="00796330">
            <w:pPr>
              <w:rPr>
                <w:rFonts w:ascii="Courier New" w:hAnsi="Courier New"/>
              </w:rPr>
            </w:pPr>
            <w:r w:rsidRPr="00796330">
              <w:rPr>
                <w:rFonts w:ascii="Courier New" w:hAnsi="Courier New"/>
              </w:rPr>
              <w:t>.+</w:t>
            </w:r>
          </w:p>
        </w:tc>
        <w:tc>
          <w:tcPr>
            <w:tcW w:w="0" w:type="auto"/>
          </w:tcPr>
          <w:p w:rsidR="00FA6713" w:rsidRDefault="00FA6713" w:rsidP="00796330">
            <w:pPr>
              <w:rPr>
                <w:rFonts w:ascii="Courier New" w:hAnsi="Courier New"/>
              </w:rPr>
            </w:pPr>
            <w:r>
              <w:rPr>
                <w:rFonts w:ascii="Courier New" w:hAnsi="Courier New"/>
              </w:rPr>
              <w:t>&gt;</w:t>
            </w:r>
          </w:p>
        </w:tc>
        <w:tc>
          <w:tcPr>
            <w:tcW w:w="0" w:type="auto"/>
          </w:tcPr>
          <w:p w:rsidR="00FA6713" w:rsidRDefault="00FA6713" w:rsidP="00796330">
            <w:pPr>
              <w:rPr>
                <w:rFonts w:ascii="Courier New" w:hAnsi="Courier New"/>
              </w:rPr>
            </w:pPr>
            <w:r>
              <w:rPr>
                <w:rFonts w:ascii="Courier New" w:hAnsi="Courier New"/>
              </w:rPr>
              <w:t>Yes</w:t>
            </w:r>
          </w:p>
        </w:tc>
        <w:tc>
          <w:tcPr>
            <w:tcW w:w="0" w:type="auto"/>
          </w:tcPr>
          <w:p w:rsidR="00FA6713" w:rsidRDefault="00FA6713" w:rsidP="00796330">
            <w:r>
              <w:t>Next char</w:t>
            </w:r>
          </w:p>
        </w:tc>
        <w:tc>
          <w:tcPr>
            <w:tcW w:w="3330" w:type="dxa"/>
          </w:tcPr>
          <w:p w:rsidR="00FA6713" w:rsidRDefault="00FA6713" w:rsidP="00796330">
            <w:pPr>
              <w:rPr>
                <w:rFonts w:ascii="Courier New" w:hAnsi="Courier New"/>
              </w:rPr>
            </w:pPr>
            <w:r>
              <w:rPr>
                <w:rFonts w:ascii="Courier New" w:hAnsi="Courier New"/>
              </w:rPr>
              <w:t>&lt;td&gt;hallo&lt;/td&gt;</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sidRPr="00796330">
              <w:rPr>
                <w:rFonts w:ascii="Courier New" w:hAnsi="Courier New"/>
              </w:rPr>
              <w:t>.+</w:t>
            </w:r>
          </w:p>
        </w:tc>
        <w:tc>
          <w:tcPr>
            <w:tcW w:w="0" w:type="auto"/>
          </w:tcPr>
          <w:p w:rsidR="003F3C2E" w:rsidRDefault="003F3C2E" w:rsidP="003F3C2E">
            <w:pPr>
              <w:rPr>
                <w:rFonts w:ascii="Courier New" w:hAnsi="Courier New"/>
              </w:rPr>
            </w:pPr>
            <w:r>
              <w:rPr>
                <w:rFonts w:ascii="Courier New" w:hAnsi="Courier New"/>
              </w:rPr>
              <w:t>m</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Pr="00377D6D" w:rsidRDefault="003F3C2E" w:rsidP="003F3C2E">
            <w:r>
              <w:t>Next char</w:t>
            </w:r>
          </w:p>
        </w:tc>
        <w:tc>
          <w:tcPr>
            <w:tcW w:w="3330" w:type="dxa"/>
          </w:tcPr>
          <w:p w:rsidR="003F3C2E" w:rsidRDefault="003F3C2E" w:rsidP="003F3C2E">
            <w:pPr>
              <w:rPr>
                <w:rFonts w:ascii="Courier New" w:hAnsi="Courier New"/>
              </w:rPr>
            </w:pPr>
            <w:r>
              <w:rPr>
                <w:rFonts w:ascii="Courier New" w:hAnsi="Courier New"/>
              </w:rPr>
              <w:t>&lt;td&gt;hallo&lt;/td&gt;m</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sidRPr="00796330">
              <w:rPr>
                <w:rFonts w:ascii="Courier New" w:hAnsi="Courier New"/>
              </w:rPr>
              <w:t>.+</w:t>
            </w:r>
          </w:p>
        </w:tc>
        <w:tc>
          <w:tcPr>
            <w:tcW w:w="0" w:type="auto"/>
          </w:tcPr>
          <w:p w:rsidR="003F3C2E" w:rsidRDefault="003F3C2E" w:rsidP="003F3C2E">
            <w:pPr>
              <w:rPr>
                <w:rFonts w:ascii="Courier New" w:hAnsi="Courier New"/>
              </w:rPr>
            </w:pPr>
            <w:r>
              <w:rPr>
                <w:rFonts w:ascii="Courier New" w:hAnsi="Courier New"/>
              </w:rPr>
              <w:t>a</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Default="003F3C2E" w:rsidP="003F3C2E">
            <w:r>
              <w:t>Next char</w:t>
            </w:r>
          </w:p>
        </w:tc>
        <w:tc>
          <w:tcPr>
            <w:tcW w:w="3330" w:type="dxa"/>
          </w:tcPr>
          <w:p w:rsidR="003F3C2E" w:rsidRDefault="003F3C2E" w:rsidP="003F3C2E">
            <w:pPr>
              <w:rPr>
                <w:rFonts w:ascii="Courier New" w:hAnsi="Courier New"/>
              </w:rPr>
            </w:pPr>
            <w:r>
              <w:rPr>
                <w:rFonts w:ascii="Courier New" w:hAnsi="Courier New"/>
              </w:rPr>
              <w:t>&lt;td&gt;hallo&lt;/td&gt;ma</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sidRPr="00796330">
              <w:rPr>
                <w:rFonts w:ascii="Courier New" w:hAnsi="Courier New"/>
              </w:rPr>
              <w:t>.+</w:t>
            </w:r>
          </w:p>
        </w:tc>
        <w:tc>
          <w:tcPr>
            <w:tcW w:w="0" w:type="auto"/>
          </w:tcPr>
          <w:p w:rsidR="003F3C2E" w:rsidRDefault="003F3C2E" w:rsidP="003F3C2E">
            <w:pPr>
              <w:rPr>
                <w:rFonts w:ascii="Courier New" w:hAnsi="Courier New"/>
              </w:rPr>
            </w:pPr>
            <w:r>
              <w:rPr>
                <w:rFonts w:ascii="Courier New" w:hAnsi="Courier New"/>
              </w:rPr>
              <w:t>r</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Default="003F3C2E" w:rsidP="003F3C2E">
            <w:r>
              <w:t>Next char</w:t>
            </w:r>
          </w:p>
        </w:tc>
        <w:tc>
          <w:tcPr>
            <w:tcW w:w="3330" w:type="dxa"/>
          </w:tcPr>
          <w:p w:rsidR="003F3C2E" w:rsidRDefault="003F3C2E" w:rsidP="003F3C2E">
            <w:pPr>
              <w:rPr>
                <w:rFonts w:ascii="Courier New" w:hAnsi="Courier New"/>
              </w:rPr>
            </w:pPr>
            <w:r>
              <w:rPr>
                <w:rFonts w:ascii="Courier New" w:hAnsi="Courier New"/>
              </w:rPr>
              <w:t>&lt;td&gt;hallo&lt;/td&gt;mar</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sidRPr="00796330">
              <w:rPr>
                <w:rFonts w:ascii="Courier New" w:hAnsi="Courier New"/>
              </w:rPr>
              <w:t>.+</w:t>
            </w:r>
          </w:p>
        </w:tc>
        <w:tc>
          <w:tcPr>
            <w:tcW w:w="0" w:type="auto"/>
          </w:tcPr>
          <w:p w:rsidR="003F3C2E" w:rsidRDefault="003F3C2E" w:rsidP="003F3C2E">
            <w:pPr>
              <w:rPr>
                <w:rFonts w:ascii="Courier New" w:hAnsi="Courier New"/>
              </w:rPr>
            </w:pPr>
            <w:r>
              <w:rPr>
                <w:rFonts w:ascii="Courier New" w:hAnsi="Courier New"/>
              </w:rPr>
              <w:t>t</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Default="003F3C2E" w:rsidP="003F3C2E">
            <w:r>
              <w:t>Next char</w:t>
            </w:r>
          </w:p>
        </w:tc>
        <w:tc>
          <w:tcPr>
            <w:tcW w:w="3330" w:type="dxa"/>
          </w:tcPr>
          <w:p w:rsidR="003F3C2E" w:rsidRDefault="003F3C2E" w:rsidP="003F3C2E">
            <w:pPr>
              <w:rPr>
                <w:rFonts w:ascii="Courier New" w:hAnsi="Courier New"/>
              </w:rPr>
            </w:pPr>
            <w:r>
              <w:rPr>
                <w:rFonts w:ascii="Courier New" w:hAnsi="Courier New"/>
              </w:rPr>
              <w:t>&lt;td&gt;hallo&lt;/td&gt;mart</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sidRPr="00796330">
              <w:rPr>
                <w:rFonts w:ascii="Courier New" w:hAnsi="Courier New"/>
              </w:rPr>
              <w:t>.+</w:t>
            </w:r>
          </w:p>
        </w:tc>
        <w:tc>
          <w:tcPr>
            <w:tcW w:w="0" w:type="auto"/>
          </w:tcPr>
          <w:p w:rsidR="003F3C2E" w:rsidRDefault="003F3C2E" w:rsidP="003F3C2E">
            <w:pPr>
              <w:rPr>
                <w:rFonts w:ascii="Courier New" w:hAnsi="Courier New"/>
              </w:rPr>
            </w:pPr>
            <w:r>
              <w:rPr>
                <w:rFonts w:ascii="Courier New" w:hAnsi="Courier New"/>
              </w:rPr>
              <w:t>i</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Default="003F3C2E" w:rsidP="003F3C2E">
            <w:r>
              <w:t>Next char</w:t>
            </w:r>
          </w:p>
        </w:tc>
        <w:tc>
          <w:tcPr>
            <w:tcW w:w="3330" w:type="dxa"/>
          </w:tcPr>
          <w:p w:rsidR="003F3C2E" w:rsidRDefault="003F3C2E" w:rsidP="003F3C2E">
            <w:pPr>
              <w:rPr>
                <w:rFonts w:ascii="Courier New" w:hAnsi="Courier New"/>
              </w:rPr>
            </w:pPr>
            <w:r>
              <w:rPr>
                <w:rFonts w:ascii="Courier New" w:hAnsi="Courier New"/>
              </w:rPr>
              <w:t>&lt;td&gt;hallo&lt;/td&gt;marti</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n{EOL}</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Default="003F3C2E" w:rsidP="003F3C2E">
            <w:r>
              <w:t xml:space="preserve">RegEx not found; </w:t>
            </w:r>
          </w:p>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&lt;td&gt;hallo&lt;/td&gt;martin</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i</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&lt;td&gt;hallo&lt;/td&gt;marti</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Pr="00796330"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t</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&lt;td&gt;hallo&lt;/td&gt;mart</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Pr="00796330"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r</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&lt;td&gt;hallo&lt;/td&gt;mar</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Pr="00796330"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a</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&lt;td&gt;hallo&lt;/td&gt;ma</w:t>
            </w:r>
          </w:p>
        </w:tc>
      </w:tr>
      <w:tr w:rsidR="003F3C2E" w:rsidTr="00597BC1">
        <w:trPr>
          <w:cnfStyle w:val="000000100000" w:firstRow="0" w:lastRow="0" w:firstColumn="0" w:lastColumn="0" w:oddVBand="0" w:evenVBand="0" w:oddHBand="1" w:evenHBand="0" w:firstRowFirstColumn="0" w:firstRowLastColumn="0" w:lastRowFirstColumn="0" w:lastRowLastColumn="0"/>
        </w:trPr>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Pr="00796330"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m</w:t>
            </w:r>
          </w:p>
        </w:tc>
        <w:tc>
          <w:tcPr>
            <w:tcW w:w="0" w:type="auto"/>
          </w:tcPr>
          <w:p w:rsidR="003F3C2E" w:rsidRDefault="003F3C2E" w:rsidP="003F3C2E">
            <w:pPr>
              <w:rPr>
                <w:rFonts w:ascii="Courier New" w:hAnsi="Courier New"/>
              </w:rPr>
            </w:pPr>
            <w:r>
              <w:rPr>
                <w:rFonts w:ascii="Courier New" w:hAnsi="Courier New"/>
              </w:rPr>
              <w:t>No</w:t>
            </w:r>
          </w:p>
        </w:tc>
        <w:tc>
          <w:tcPr>
            <w:tcW w:w="0" w:type="auto"/>
          </w:tcPr>
          <w:p w:rsidR="003F3C2E" w:rsidRPr="00377D6D" w:rsidRDefault="003F3C2E" w:rsidP="003F3C2E">
            <w:r>
              <w:t>backtrack</w:t>
            </w:r>
          </w:p>
        </w:tc>
        <w:tc>
          <w:tcPr>
            <w:tcW w:w="3330" w:type="dxa"/>
          </w:tcPr>
          <w:p w:rsidR="003F3C2E" w:rsidRDefault="003F3C2E" w:rsidP="003F3C2E">
            <w:pPr>
              <w:rPr>
                <w:rFonts w:ascii="Courier New" w:hAnsi="Courier New"/>
              </w:rPr>
            </w:pPr>
            <w:r>
              <w:rPr>
                <w:rFonts w:ascii="Courier New" w:hAnsi="Courier New"/>
              </w:rPr>
              <w:t>&lt;td&gt;hallo&lt;/td&gt;m</w:t>
            </w:r>
          </w:p>
        </w:tc>
      </w:tr>
      <w:tr w:rsidR="003F3C2E" w:rsidTr="00597BC1">
        <w:tc>
          <w:tcPr>
            <w:tcW w:w="988" w:type="dxa"/>
          </w:tcPr>
          <w:p w:rsidR="003F3C2E" w:rsidRPr="005422B1" w:rsidRDefault="003F3C2E" w:rsidP="003F3C2E">
            <w:pPr>
              <w:pStyle w:val="Lijstalinea"/>
              <w:numPr>
                <w:ilvl w:val="0"/>
                <w:numId w:val="21"/>
              </w:numPr>
              <w:ind w:left="357" w:firstLine="0"/>
              <w:rPr>
                <w:rFonts w:ascii="Courier New" w:hAnsi="Courier New"/>
              </w:rPr>
            </w:pPr>
          </w:p>
        </w:tc>
        <w:tc>
          <w:tcPr>
            <w:tcW w:w="934" w:type="dxa"/>
          </w:tcPr>
          <w:p w:rsidR="003F3C2E" w:rsidRPr="00796330"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&gt;</w:t>
            </w:r>
          </w:p>
        </w:tc>
        <w:tc>
          <w:tcPr>
            <w:tcW w:w="0" w:type="auto"/>
          </w:tcPr>
          <w:p w:rsidR="003F3C2E" w:rsidRDefault="003F3C2E" w:rsidP="003F3C2E">
            <w:pPr>
              <w:rPr>
                <w:rFonts w:ascii="Courier New" w:hAnsi="Courier New"/>
              </w:rPr>
            </w:pPr>
            <w:r>
              <w:rPr>
                <w:rFonts w:ascii="Courier New" w:hAnsi="Courier New"/>
              </w:rPr>
              <w:t>Yes</w:t>
            </w:r>
          </w:p>
        </w:tc>
        <w:tc>
          <w:tcPr>
            <w:tcW w:w="0" w:type="auto"/>
          </w:tcPr>
          <w:p w:rsidR="003F3C2E" w:rsidRDefault="003F3C2E" w:rsidP="003F3C2E">
            <w:r>
              <w:t>Done</w:t>
            </w:r>
          </w:p>
        </w:tc>
        <w:tc>
          <w:tcPr>
            <w:tcW w:w="3330" w:type="dxa"/>
          </w:tcPr>
          <w:p w:rsidR="003F3C2E" w:rsidRDefault="003F3C2E" w:rsidP="003F3C2E">
            <w:pPr>
              <w:rPr>
                <w:rFonts w:ascii="Courier New" w:hAnsi="Courier New"/>
              </w:rPr>
            </w:pPr>
            <w:r>
              <w:rPr>
                <w:rFonts w:ascii="Courier New" w:hAnsi="Courier New"/>
              </w:rPr>
              <w:t>&lt;td&gt;hallo&lt;/td&gt;</w:t>
            </w:r>
          </w:p>
        </w:tc>
      </w:tr>
    </w:tbl>
    <w:p w:rsidR="00B41DDC" w:rsidRDefault="003F3C2E" w:rsidP="003F3C2E">
      <w:pPr>
        <w:spacing w:before="240"/>
      </w:pPr>
      <w:r>
        <w:t>In stap 20 wordt gezien dat de</w:t>
      </w:r>
      <w:r w:rsidR="00B41DDC">
        <w:t xml:space="preserve"> letter</w:t>
      </w:r>
      <w:r>
        <w:t xml:space="preserve"> N gevolgd wordt door het einde van de regel, dus </w:t>
      </w:r>
      <w:r w:rsidR="00B41DDC">
        <w:t xml:space="preserve">de engine </w:t>
      </w:r>
      <w:r>
        <w:t xml:space="preserve">gaat verder met ‘&gt;’ om te kijken of het laatste deel matcht. Niet dus. De RegEx-engine geeft niet op maar gaat terugzoeken of hij misschien te hebberig is geweest en op de terugweg toch nog de juiste tekens kan terugvinden. </w:t>
      </w:r>
      <w:r w:rsidR="00B41DDC">
        <w:t>Dat noemen we ‘</w:t>
      </w:r>
      <w:r w:rsidR="00B41DDC" w:rsidRPr="00B41DDC">
        <w:rPr>
          <w:b/>
        </w:rPr>
        <w:t>backtracking’</w:t>
      </w:r>
      <w:r w:rsidR="00B41DDC">
        <w:t xml:space="preserve"> (</w:t>
      </w:r>
      <w:hyperlink r:id="rId11" w:history="1">
        <w:r w:rsidR="00B41DDC" w:rsidRPr="00BE6F85">
          <w:rPr>
            <w:rStyle w:val="Hyperlink"/>
          </w:rPr>
          <w:t>https://nl.wikipedia.org/wiki/Backtracking</w:t>
        </w:r>
      </w:hyperlink>
      <w:r w:rsidR="00B41DDC">
        <w:t>): als je te ver bent gegaan, keer je terug naar een vorig keuzemoment. Dit is ook weer herkenbaar met het zoeken naar de 6</w:t>
      </w:r>
      <w:r w:rsidR="00B41DDC" w:rsidRPr="00B41DDC">
        <w:rPr>
          <w:vertAlign w:val="superscript"/>
        </w:rPr>
        <w:t>e</w:t>
      </w:r>
      <w:r w:rsidR="00B41DDC">
        <w:t xml:space="preserve"> straat uit ons stratenvoorbeeld: </w:t>
      </w:r>
      <w:r w:rsidR="00ED5FD3">
        <w:t xml:space="preserve">als je op een gegeven moment ergens verkeerd bent afgeslagen dan keer je terug naar de plek waar je de weg nog wel wist, en begin je deels overnieuw met je route. </w:t>
      </w:r>
    </w:p>
    <w:p w:rsidR="00796330" w:rsidRDefault="003F3C2E" w:rsidP="003F3C2E">
      <w:pPr>
        <w:spacing w:before="240"/>
      </w:pPr>
      <w:r>
        <w:t>Dat zien we in stappen 21 tot en met 26</w:t>
      </w:r>
      <w:r w:rsidR="00DF1620">
        <w:t xml:space="preserve">: de RegEx-engine gaat terug in de zoektekst totdat het laatste deel van de expressie (die nog niet gevonden was) alsnog gevonden wordt. </w:t>
      </w:r>
    </w:p>
    <w:p w:rsidR="00796330" w:rsidRDefault="00796330" w:rsidP="00894708">
      <w:pPr>
        <w:ind w:left="1134" w:hanging="1134"/>
      </w:pPr>
      <w:r>
        <w:t xml:space="preserve">Gevonden resultaat: </w:t>
      </w:r>
    </w:p>
    <w:p w:rsidR="00796330" w:rsidRPr="00796330" w:rsidRDefault="00102F22" w:rsidP="00796330">
      <w:pPr>
        <w:ind w:left="1134" w:hanging="426"/>
        <w:rPr>
          <w:rFonts w:ascii="Courier New" w:hAnsi="Courier New"/>
        </w:rPr>
      </w:pPr>
      <w:r>
        <w:rPr>
          <w:rFonts w:ascii="Courier New" w:hAnsi="Courier New"/>
        </w:rPr>
        <w:t>&lt;td&gt;hallo&lt;/td</w:t>
      </w:r>
      <w:r w:rsidR="00796330" w:rsidRPr="00796330">
        <w:rPr>
          <w:rFonts w:ascii="Courier New" w:hAnsi="Courier New"/>
        </w:rPr>
        <w:t>&gt;</w:t>
      </w:r>
    </w:p>
    <w:p w:rsidR="00DF1620" w:rsidRDefault="00796330" w:rsidP="00796330">
      <w:r>
        <w:t xml:space="preserve">De </w:t>
      </w:r>
      <w:r w:rsidRPr="00DF1620">
        <w:rPr>
          <w:i/>
        </w:rPr>
        <w:t>greediness</w:t>
      </w:r>
      <w:r>
        <w:t xml:space="preserve"> loopt hier dus uit de hand. </w:t>
      </w:r>
      <w:r w:rsidR="00DF1620">
        <w:t xml:space="preserve">We krijgen namelijk niet het gewenste resultaat (&lt;td&gt; en &lt;td&gt;). </w:t>
      </w:r>
    </w:p>
    <w:p w:rsidR="00796330" w:rsidRDefault="00796330" w:rsidP="00796330">
      <w:r>
        <w:t xml:space="preserve">Hoe dit op te lossen? </w:t>
      </w:r>
      <w:r w:rsidRPr="00796330">
        <w:rPr>
          <w:b/>
          <w:i/>
        </w:rPr>
        <w:t>Laziness</w:t>
      </w:r>
      <w:r>
        <w:t>!</w:t>
      </w:r>
    </w:p>
    <w:p w:rsidR="008828DC" w:rsidRDefault="008828DC" w:rsidP="008828DC">
      <w:pPr>
        <w:pStyle w:val="Kop1"/>
      </w:pPr>
      <w:bookmarkStart w:id="4" w:name="_Toc500920039"/>
      <w:r>
        <w:lastRenderedPageBreak/>
        <w:t>Laziness</w:t>
      </w:r>
      <w:bookmarkEnd w:id="4"/>
    </w:p>
    <w:p w:rsidR="005B3662" w:rsidRDefault="005B3662" w:rsidP="005B3662">
      <w:pPr>
        <w:rPr>
          <w:lang w:val="en-US"/>
        </w:rPr>
      </w:pPr>
      <w:r>
        <w:rPr>
          <w:noProof/>
          <w:lang w:eastAsia="nl-NL"/>
        </w:rPr>
        <w:drawing>
          <wp:anchor distT="0" distB="0" distL="114300" distR="114300" simplePos="0" relativeHeight="251699200" behindDoc="0" locked="0" layoutInCell="1" allowOverlap="1">
            <wp:simplePos x="0" y="0"/>
            <wp:positionH relativeFrom="margin">
              <wp:posOffset>4735483</wp:posOffset>
            </wp:positionH>
            <wp:positionV relativeFrom="margin">
              <wp:posOffset>408709</wp:posOffset>
            </wp:positionV>
            <wp:extent cx="678873" cy="611665"/>
            <wp:effectExtent l="0" t="0" r="6985" b="0"/>
            <wp:wrapSquare wrapText="bothSides"/>
            <wp:docPr id="5" name="Afbeelding 5" descr="Afbeeldingsresultaat voor emoticon l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emoticon laz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873" cy="611665"/>
                    </a:xfrm>
                    <a:prstGeom prst="rect">
                      <a:avLst/>
                    </a:prstGeom>
                    <a:noFill/>
                    <a:ln>
                      <a:noFill/>
                    </a:ln>
                  </pic:spPr>
                </pic:pic>
              </a:graphicData>
            </a:graphic>
          </wp:anchor>
        </w:drawing>
      </w:r>
      <w:r>
        <w:rPr>
          <w:lang w:val="en-US"/>
        </w:rPr>
        <w:t>In het vorige hoofdstuk hebben we gezien dat je met greediness een probleem kunnen krijgen. Er worden te grote stukken tekst aan de ‘match’ toegevoegd. Dit probleem is op te lossen door de expressive wat aan te passen, zodat de RegEx-engine zich wat luier (lazy) gaat gedragen.</w:t>
      </w:r>
    </w:p>
    <w:p w:rsidR="005B3662" w:rsidRDefault="005B3662" w:rsidP="00796330">
      <w:r>
        <w:t>Door een vraagteken achter de plus te plaatsen vertellen we de RegEx engine “herhaal zo weinig mogelijk!”.</w:t>
      </w:r>
    </w:p>
    <w:p w:rsidR="00796330" w:rsidRDefault="00796330" w:rsidP="00796330">
      <w:r>
        <w:t>Gebruik de</w:t>
      </w:r>
      <w:r w:rsidR="005B3662">
        <w:t xml:space="preserve"> onderstaande expressie </w:t>
      </w:r>
    </w:p>
    <w:p w:rsidR="00796330" w:rsidRDefault="00796330" w:rsidP="00796330">
      <w:pPr>
        <w:ind w:left="709"/>
        <w:rPr>
          <w:rFonts w:ascii="Courier New" w:hAnsi="Courier New"/>
        </w:rPr>
      </w:pPr>
      <w:r>
        <w:rPr>
          <w:rFonts w:ascii="Courier New" w:hAnsi="Courier New"/>
        </w:rPr>
        <w:t>/&lt;.+</w:t>
      </w:r>
      <w:r w:rsidRPr="005B3662">
        <w:rPr>
          <w:rFonts w:ascii="Courier New" w:hAnsi="Courier New"/>
          <w:highlight w:val="yellow"/>
        </w:rPr>
        <w:t>?</w:t>
      </w:r>
      <w:r w:rsidRPr="00796330">
        <w:rPr>
          <w:rFonts w:ascii="Courier New" w:hAnsi="Courier New"/>
        </w:rPr>
        <w:t>&gt;/</w:t>
      </w:r>
    </w:p>
    <w:p w:rsidR="00102F22" w:rsidRDefault="005B3662" w:rsidP="00102F22">
      <w:r>
        <w:t xml:space="preserve">In plaats van </w:t>
      </w:r>
    </w:p>
    <w:p w:rsidR="005B3662" w:rsidRDefault="005B3662" w:rsidP="00102F22">
      <w:pPr>
        <w:rPr>
          <w:rFonts w:ascii="Courier New" w:hAnsi="Courier New"/>
        </w:rPr>
      </w:pPr>
      <w:r>
        <w:tab/>
      </w:r>
      <w:r>
        <w:rPr>
          <w:rFonts w:ascii="Courier New" w:hAnsi="Courier New"/>
        </w:rPr>
        <w:t>/&lt;.+</w:t>
      </w:r>
      <w:r w:rsidRPr="00796330">
        <w:rPr>
          <w:rFonts w:ascii="Courier New" w:hAnsi="Courier New"/>
        </w:rPr>
        <w:t>&gt;/</w:t>
      </w:r>
    </w:p>
    <w:p w:rsidR="005B3662" w:rsidRDefault="005B3662" w:rsidP="005B3662">
      <w:r>
        <w:t xml:space="preserve">Zie het verschil: we voegen een vraagteken toe achter het plusteken. In onderstaande tabel geeft aan hoe de verwerking plaatsvindt met lazy gedrag. </w:t>
      </w:r>
    </w:p>
    <w:tbl>
      <w:tblPr>
        <w:tblStyle w:val="Rastertabel5donker-Accent1"/>
        <w:tblW w:w="0" w:type="auto"/>
        <w:tblLook w:val="0420" w:firstRow="1" w:lastRow="0" w:firstColumn="0" w:lastColumn="0" w:noHBand="0" w:noVBand="1"/>
      </w:tblPr>
      <w:tblGrid>
        <w:gridCol w:w="988"/>
        <w:gridCol w:w="912"/>
        <w:gridCol w:w="827"/>
        <w:gridCol w:w="916"/>
        <w:gridCol w:w="1962"/>
        <w:gridCol w:w="1439"/>
      </w:tblGrid>
      <w:tr w:rsidR="005422B1" w:rsidTr="00377D6D">
        <w:trPr>
          <w:cnfStyle w:val="100000000000" w:firstRow="1" w:lastRow="0" w:firstColumn="0" w:lastColumn="0" w:oddVBand="0" w:evenVBand="0" w:oddHBand="0" w:evenHBand="0" w:firstRowFirstColumn="0" w:firstRowLastColumn="0" w:lastRowFirstColumn="0" w:lastRowLastColumn="0"/>
        </w:trPr>
        <w:tc>
          <w:tcPr>
            <w:tcW w:w="988" w:type="dxa"/>
          </w:tcPr>
          <w:p w:rsidR="005422B1" w:rsidRDefault="005422B1" w:rsidP="003F3C2E">
            <w:r>
              <w:t>stap</w:t>
            </w:r>
          </w:p>
        </w:tc>
        <w:tc>
          <w:tcPr>
            <w:tcW w:w="912" w:type="dxa"/>
          </w:tcPr>
          <w:p w:rsidR="005422B1" w:rsidRDefault="005422B1" w:rsidP="003F3C2E">
            <w:r>
              <w:t>RegEx part</w:t>
            </w:r>
          </w:p>
        </w:tc>
        <w:tc>
          <w:tcPr>
            <w:tcW w:w="0" w:type="auto"/>
          </w:tcPr>
          <w:p w:rsidR="005422B1" w:rsidRDefault="005422B1" w:rsidP="003F3C2E">
            <w:r>
              <w:t>Found</w:t>
            </w:r>
          </w:p>
        </w:tc>
        <w:tc>
          <w:tcPr>
            <w:tcW w:w="0" w:type="auto"/>
          </w:tcPr>
          <w:p w:rsidR="005422B1" w:rsidRDefault="005422B1" w:rsidP="003F3C2E">
            <w:r>
              <w:t>Match?</w:t>
            </w:r>
          </w:p>
        </w:tc>
        <w:tc>
          <w:tcPr>
            <w:tcW w:w="0" w:type="auto"/>
          </w:tcPr>
          <w:p w:rsidR="005422B1" w:rsidRDefault="005422B1" w:rsidP="003F3C2E">
            <w:r>
              <w:t>Action?</w:t>
            </w:r>
          </w:p>
        </w:tc>
        <w:tc>
          <w:tcPr>
            <w:tcW w:w="0" w:type="auto"/>
          </w:tcPr>
          <w:p w:rsidR="005422B1" w:rsidRDefault="005422B1" w:rsidP="003F3C2E">
            <w:r>
              <w:t>Result string</w:t>
            </w:r>
          </w:p>
        </w:tc>
      </w:tr>
      <w:tr w:rsidR="005422B1"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5422B1" w:rsidP="003F3C2E">
            <w:pPr>
              <w:rPr>
                <w:rFonts w:ascii="Courier New" w:hAnsi="Courier New"/>
              </w:rPr>
            </w:pPr>
            <w:r w:rsidRPr="00796330">
              <w:rPr>
                <w:rFonts w:ascii="Courier New" w:hAnsi="Courier New"/>
              </w:rPr>
              <w:t>&lt;</w:t>
            </w:r>
          </w:p>
        </w:tc>
        <w:tc>
          <w:tcPr>
            <w:tcW w:w="0" w:type="auto"/>
          </w:tcPr>
          <w:p w:rsidR="005422B1" w:rsidRPr="00796330" w:rsidRDefault="005422B1" w:rsidP="003F3C2E">
            <w:pPr>
              <w:rPr>
                <w:rFonts w:ascii="Courier New" w:hAnsi="Courier New"/>
              </w:rPr>
            </w:pPr>
            <w:r w:rsidRPr="00796330">
              <w:rPr>
                <w:rFonts w:ascii="Courier New" w:hAnsi="Courier New"/>
              </w:rPr>
              <w:t>&lt;</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5422B1" w:rsidRPr="00377D6D" w:rsidRDefault="005422B1" w:rsidP="003F3C2E">
            <w:r w:rsidRPr="00377D6D">
              <w:t>Next char</w:t>
            </w:r>
            <w:r w:rsidR="00DB3756">
              <w:t>; next part</w:t>
            </w:r>
          </w:p>
        </w:tc>
        <w:tc>
          <w:tcPr>
            <w:tcW w:w="0" w:type="auto"/>
          </w:tcPr>
          <w:p w:rsidR="005422B1" w:rsidRPr="00796330" w:rsidRDefault="005422B1" w:rsidP="003F3C2E">
            <w:pPr>
              <w:rPr>
                <w:rFonts w:ascii="Courier New" w:hAnsi="Courier New"/>
              </w:rPr>
            </w:pPr>
            <w:r w:rsidRPr="00796330">
              <w:rPr>
                <w:rFonts w:ascii="Courier New" w:hAnsi="Courier New"/>
              </w:rPr>
              <w:t>&lt;</w:t>
            </w:r>
          </w:p>
        </w:tc>
      </w:tr>
      <w:tr w:rsidR="005422B1" w:rsidTr="00377D6D">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5422B1" w:rsidP="003F3C2E">
            <w:pPr>
              <w:rPr>
                <w:rFonts w:ascii="Courier New" w:hAnsi="Courier New"/>
              </w:rPr>
            </w:pPr>
            <w:r w:rsidRPr="00796330">
              <w:rPr>
                <w:rFonts w:ascii="Courier New" w:hAnsi="Courier New"/>
              </w:rPr>
              <w:t>.+</w:t>
            </w:r>
            <w:r>
              <w:rPr>
                <w:rFonts w:ascii="Courier New" w:hAnsi="Courier New"/>
              </w:rPr>
              <w:t>?</w:t>
            </w:r>
          </w:p>
        </w:tc>
        <w:tc>
          <w:tcPr>
            <w:tcW w:w="0" w:type="auto"/>
          </w:tcPr>
          <w:p w:rsidR="005422B1" w:rsidRPr="00796330" w:rsidRDefault="005422B1" w:rsidP="003F3C2E">
            <w:pPr>
              <w:rPr>
                <w:rFonts w:ascii="Courier New" w:hAnsi="Courier New"/>
              </w:rPr>
            </w:pPr>
            <w:r>
              <w:rPr>
                <w:rFonts w:ascii="Courier New" w:hAnsi="Courier New"/>
              </w:rPr>
              <w:t>t</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5422B1" w:rsidRPr="00377D6D" w:rsidRDefault="005422B1" w:rsidP="003F3C2E">
            <w:r w:rsidRPr="00377D6D">
              <w:t>Next char</w:t>
            </w:r>
            <w:r w:rsidR="00DB3756">
              <w:t>; next part</w:t>
            </w:r>
          </w:p>
        </w:tc>
        <w:tc>
          <w:tcPr>
            <w:tcW w:w="0" w:type="auto"/>
          </w:tcPr>
          <w:p w:rsidR="005422B1" w:rsidRPr="00796330" w:rsidRDefault="005422B1" w:rsidP="003F3C2E">
            <w:pPr>
              <w:rPr>
                <w:rFonts w:ascii="Courier New" w:hAnsi="Courier New"/>
              </w:rPr>
            </w:pPr>
            <w:r>
              <w:rPr>
                <w:rFonts w:ascii="Courier New" w:hAnsi="Courier New"/>
              </w:rPr>
              <w:t>&lt;t</w:t>
            </w:r>
          </w:p>
        </w:tc>
      </w:tr>
      <w:tr w:rsidR="005422B1"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5422B1" w:rsidP="003F3C2E">
            <w:pPr>
              <w:rPr>
                <w:rFonts w:ascii="Courier New" w:hAnsi="Courier New"/>
              </w:rPr>
            </w:pPr>
            <w:r>
              <w:rPr>
                <w:rFonts w:ascii="Courier New" w:hAnsi="Courier New"/>
              </w:rPr>
              <w:t>&gt;</w:t>
            </w:r>
          </w:p>
        </w:tc>
        <w:tc>
          <w:tcPr>
            <w:tcW w:w="0" w:type="auto"/>
          </w:tcPr>
          <w:p w:rsidR="005422B1" w:rsidRPr="00796330" w:rsidRDefault="005422B1" w:rsidP="003F3C2E">
            <w:pPr>
              <w:rPr>
                <w:rFonts w:ascii="Courier New" w:hAnsi="Courier New"/>
              </w:rPr>
            </w:pPr>
            <w:r>
              <w:rPr>
                <w:rFonts w:ascii="Courier New" w:hAnsi="Courier New"/>
              </w:rPr>
              <w:t>d</w:t>
            </w:r>
          </w:p>
        </w:tc>
        <w:tc>
          <w:tcPr>
            <w:tcW w:w="0" w:type="auto"/>
          </w:tcPr>
          <w:p w:rsidR="005422B1" w:rsidRPr="00796330" w:rsidRDefault="005422B1" w:rsidP="003F3C2E">
            <w:pPr>
              <w:rPr>
                <w:rFonts w:ascii="Courier New" w:hAnsi="Courier New"/>
              </w:rPr>
            </w:pPr>
            <w:r>
              <w:rPr>
                <w:rFonts w:ascii="Courier New" w:hAnsi="Courier New"/>
              </w:rPr>
              <w:t>No</w:t>
            </w:r>
          </w:p>
        </w:tc>
        <w:tc>
          <w:tcPr>
            <w:tcW w:w="0" w:type="auto"/>
          </w:tcPr>
          <w:p w:rsidR="005422B1" w:rsidRPr="00377D6D" w:rsidRDefault="005422B1" w:rsidP="003F3C2E">
            <w:r w:rsidRPr="00377D6D">
              <w:t>Backtrack</w:t>
            </w:r>
          </w:p>
        </w:tc>
        <w:tc>
          <w:tcPr>
            <w:tcW w:w="0" w:type="auto"/>
          </w:tcPr>
          <w:p w:rsidR="005422B1" w:rsidRPr="00796330" w:rsidRDefault="005422B1" w:rsidP="003F3C2E">
            <w:pPr>
              <w:rPr>
                <w:rFonts w:ascii="Courier New" w:hAnsi="Courier New"/>
              </w:rPr>
            </w:pPr>
            <w:r>
              <w:rPr>
                <w:rFonts w:ascii="Courier New" w:hAnsi="Courier New"/>
              </w:rPr>
              <w:t>&lt;t</w:t>
            </w:r>
          </w:p>
        </w:tc>
      </w:tr>
      <w:tr w:rsidR="005422B1" w:rsidTr="00377D6D">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5422B1" w:rsidP="003F3C2E">
            <w:pPr>
              <w:rPr>
                <w:rFonts w:ascii="Courier New" w:hAnsi="Courier New"/>
              </w:rPr>
            </w:pPr>
            <w:r w:rsidRPr="00796330">
              <w:rPr>
                <w:rFonts w:ascii="Courier New" w:hAnsi="Courier New"/>
              </w:rPr>
              <w:t>.+</w:t>
            </w:r>
          </w:p>
        </w:tc>
        <w:tc>
          <w:tcPr>
            <w:tcW w:w="0" w:type="auto"/>
          </w:tcPr>
          <w:p w:rsidR="005422B1" w:rsidRPr="00796330" w:rsidRDefault="005422B1" w:rsidP="003F3C2E">
            <w:pPr>
              <w:rPr>
                <w:rFonts w:ascii="Courier New" w:hAnsi="Courier New"/>
              </w:rPr>
            </w:pPr>
            <w:r>
              <w:rPr>
                <w:rFonts w:ascii="Courier New" w:hAnsi="Courier New"/>
              </w:rPr>
              <w:t>d</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5422B1" w:rsidRPr="00377D6D" w:rsidRDefault="005422B1" w:rsidP="003F3C2E">
            <w:r w:rsidRPr="00377D6D">
              <w:t>Next char</w:t>
            </w:r>
            <w:r w:rsidR="00DB3756">
              <w:t>; next part</w:t>
            </w:r>
          </w:p>
        </w:tc>
        <w:tc>
          <w:tcPr>
            <w:tcW w:w="0" w:type="auto"/>
          </w:tcPr>
          <w:p w:rsidR="005422B1" w:rsidRPr="00796330" w:rsidRDefault="005422B1" w:rsidP="003F3C2E">
            <w:pPr>
              <w:rPr>
                <w:rFonts w:ascii="Courier New" w:hAnsi="Courier New"/>
              </w:rPr>
            </w:pPr>
            <w:r>
              <w:rPr>
                <w:rFonts w:ascii="Courier New" w:hAnsi="Courier New"/>
              </w:rPr>
              <w:t>&lt;td</w:t>
            </w:r>
          </w:p>
        </w:tc>
      </w:tr>
      <w:tr w:rsidR="005422B1"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5422B1" w:rsidP="003F3C2E">
            <w:pPr>
              <w:rPr>
                <w:rFonts w:ascii="Courier New" w:hAnsi="Courier New"/>
              </w:rPr>
            </w:pPr>
            <w:r>
              <w:rPr>
                <w:rFonts w:ascii="Courier New" w:hAnsi="Courier New"/>
              </w:rPr>
              <w:t>&gt;</w:t>
            </w:r>
          </w:p>
        </w:tc>
        <w:tc>
          <w:tcPr>
            <w:tcW w:w="0" w:type="auto"/>
          </w:tcPr>
          <w:p w:rsidR="005422B1" w:rsidRPr="00796330" w:rsidRDefault="005422B1" w:rsidP="003F3C2E">
            <w:pPr>
              <w:rPr>
                <w:rFonts w:ascii="Courier New" w:hAnsi="Courier New"/>
              </w:rPr>
            </w:pPr>
            <w:r>
              <w:rPr>
                <w:rFonts w:ascii="Courier New" w:hAnsi="Courier New"/>
              </w:rPr>
              <w:t>&gt;</w:t>
            </w:r>
          </w:p>
        </w:tc>
        <w:tc>
          <w:tcPr>
            <w:tcW w:w="0" w:type="auto"/>
          </w:tcPr>
          <w:p w:rsidR="005422B1" w:rsidRPr="00796330" w:rsidRDefault="005422B1" w:rsidP="003F3C2E">
            <w:pPr>
              <w:rPr>
                <w:rFonts w:ascii="Courier New" w:hAnsi="Courier New"/>
              </w:rPr>
            </w:pPr>
            <w:r>
              <w:rPr>
                <w:rFonts w:ascii="Courier New" w:hAnsi="Courier New"/>
              </w:rPr>
              <w:t>Yes</w:t>
            </w:r>
          </w:p>
        </w:tc>
        <w:tc>
          <w:tcPr>
            <w:tcW w:w="0" w:type="auto"/>
          </w:tcPr>
          <w:p w:rsidR="00DB3756" w:rsidRDefault="005422B1" w:rsidP="003F3C2E">
            <w:r w:rsidRPr="00377D6D">
              <w:t xml:space="preserve">Next char; </w:t>
            </w:r>
          </w:p>
          <w:p w:rsidR="005422B1" w:rsidRDefault="00DB3756" w:rsidP="003F3C2E">
            <w:r w:rsidRPr="00377D6D">
              <w:t>D</w:t>
            </w:r>
            <w:r w:rsidR="005422B1" w:rsidRPr="00377D6D">
              <w:t>one</w:t>
            </w:r>
            <w:r>
              <w:t>;</w:t>
            </w:r>
          </w:p>
          <w:p w:rsidR="00DB3756" w:rsidRPr="00377D6D" w:rsidRDefault="00DB3756" w:rsidP="003F3C2E">
            <w:r>
              <w:t>Reset pattern</w:t>
            </w:r>
          </w:p>
        </w:tc>
        <w:tc>
          <w:tcPr>
            <w:tcW w:w="0" w:type="auto"/>
          </w:tcPr>
          <w:p w:rsidR="005422B1" w:rsidRPr="00796330" w:rsidRDefault="005422B1" w:rsidP="003F3C2E">
            <w:pPr>
              <w:rPr>
                <w:rFonts w:ascii="Courier New" w:hAnsi="Courier New"/>
              </w:rPr>
            </w:pPr>
            <w:r>
              <w:rPr>
                <w:rFonts w:ascii="Courier New" w:hAnsi="Courier New"/>
              </w:rPr>
              <w:t>&lt;td&gt;</w:t>
            </w:r>
          </w:p>
        </w:tc>
      </w:tr>
      <w:tr w:rsidR="005422B1" w:rsidTr="00377D6D">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377D6D" w:rsidP="003F3C2E">
            <w:pPr>
              <w:rPr>
                <w:rFonts w:ascii="Courier New" w:hAnsi="Courier New"/>
              </w:rPr>
            </w:pPr>
            <w:r>
              <w:rPr>
                <w:rFonts w:ascii="Courier New" w:hAnsi="Courier New"/>
              </w:rPr>
              <w:t>&lt;</w:t>
            </w:r>
          </w:p>
        </w:tc>
        <w:tc>
          <w:tcPr>
            <w:tcW w:w="0" w:type="auto"/>
          </w:tcPr>
          <w:p w:rsidR="005422B1" w:rsidRPr="00796330" w:rsidRDefault="00377D6D" w:rsidP="003F3C2E">
            <w:pPr>
              <w:rPr>
                <w:rFonts w:ascii="Courier New" w:hAnsi="Courier New"/>
              </w:rPr>
            </w:pPr>
            <w:r>
              <w:rPr>
                <w:rFonts w:ascii="Courier New" w:hAnsi="Courier New"/>
              </w:rPr>
              <w:t>h</w:t>
            </w:r>
          </w:p>
        </w:tc>
        <w:tc>
          <w:tcPr>
            <w:tcW w:w="0" w:type="auto"/>
          </w:tcPr>
          <w:p w:rsidR="005422B1" w:rsidRPr="00796330" w:rsidRDefault="00377D6D" w:rsidP="003F3C2E">
            <w:pPr>
              <w:rPr>
                <w:rFonts w:ascii="Courier New" w:hAnsi="Courier New"/>
              </w:rPr>
            </w:pPr>
            <w:r>
              <w:rPr>
                <w:rFonts w:ascii="Courier New" w:hAnsi="Courier New"/>
              </w:rPr>
              <w:t>No</w:t>
            </w:r>
          </w:p>
        </w:tc>
        <w:tc>
          <w:tcPr>
            <w:tcW w:w="0" w:type="auto"/>
          </w:tcPr>
          <w:p w:rsidR="005422B1" w:rsidRPr="00377D6D" w:rsidRDefault="00377D6D" w:rsidP="00377D6D">
            <w:r>
              <w:t>Next char</w:t>
            </w:r>
          </w:p>
        </w:tc>
        <w:tc>
          <w:tcPr>
            <w:tcW w:w="0" w:type="auto"/>
          </w:tcPr>
          <w:p w:rsidR="005422B1" w:rsidRPr="00796330" w:rsidRDefault="005422B1" w:rsidP="003F3C2E">
            <w:pPr>
              <w:rPr>
                <w:rFonts w:ascii="Courier New" w:hAnsi="Courier New"/>
              </w:rPr>
            </w:pPr>
          </w:p>
        </w:tc>
      </w:tr>
      <w:tr w:rsidR="005422B1"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377D6D" w:rsidP="003F3C2E">
            <w:pPr>
              <w:rPr>
                <w:rFonts w:ascii="Courier New" w:hAnsi="Courier New"/>
              </w:rPr>
            </w:pPr>
            <w:r>
              <w:rPr>
                <w:rFonts w:ascii="Courier New" w:hAnsi="Courier New"/>
              </w:rPr>
              <w:t>&lt;</w:t>
            </w:r>
          </w:p>
        </w:tc>
        <w:tc>
          <w:tcPr>
            <w:tcW w:w="0" w:type="auto"/>
          </w:tcPr>
          <w:p w:rsidR="005422B1" w:rsidRPr="00796330" w:rsidRDefault="00377D6D" w:rsidP="003F3C2E">
            <w:pPr>
              <w:rPr>
                <w:rFonts w:ascii="Courier New" w:hAnsi="Courier New"/>
              </w:rPr>
            </w:pPr>
            <w:r>
              <w:rPr>
                <w:rFonts w:ascii="Courier New" w:hAnsi="Courier New"/>
              </w:rPr>
              <w:t>a</w:t>
            </w:r>
          </w:p>
        </w:tc>
        <w:tc>
          <w:tcPr>
            <w:tcW w:w="0" w:type="auto"/>
          </w:tcPr>
          <w:p w:rsidR="005422B1" w:rsidRPr="00796330" w:rsidRDefault="00377D6D" w:rsidP="003F3C2E">
            <w:pPr>
              <w:rPr>
                <w:rFonts w:ascii="Courier New" w:hAnsi="Courier New"/>
              </w:rPr>
            </w:pPr>
            <w:r>
              <w:rPr>
                <w:rFonts w:ascii="Courier New" w:hAnsi="Courier New"/>
              </w:rPr>
              <w:t>No</w:t>
            </w:r>
          </w:p>
        </w:tc>
        <w:tc>
          <w:tcPr>
            <w:tcW w:w="0" w:type="auto"/>
          </w:tcPr>
          <w:p w:rsidR="005422B1" w:rsidRPr="00377D6D" w:rsidRDefault="00377D6D" w:rsidP="003F3C2E">
            <w:r>
              <w:t>Next char</w:t>
            </w:r>
          </w:p>
        </w:tc>
        <w:tc>
          <w:tcPr>
            <w:tcW w:w="0" w:type="auto"/>
          </w:tcPr>
          <w:p w:rsidR="005422B1" w:rsidRPr="00796330" w:rsidRDefault="005422B1" w:rsidP="003F3C2E">
            <w:pPr>
              <w:rPr>
                <w:rFonts w:ascii="Courier New" w:hAnsi="Courier New"/>
              </w:rPr>
            </w:pPr>
          </w:p>
        </w:tc>
      </w:tr>
      <w:tr w:rsidR="005422B1" w:rsidTr="00377D6D">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377D6D" w:rsidP="003F3C2E">
            <w:pPr>
              <w:rPr>
                <w:rFonts w:ascii="Courier New" w:hAnsi="Courier New"/>
              </w:rPr>
            </w:pPr>
            <w:r>
              <w:rPr>
                <w:rFonts w:ascii="Courier New" w:hAnsi="Courier New"/>
              </w:rPr>
              <w:t>&lt;</w:t>
            </w:r>
          </w:p>
        </w:tc>
        <w:tc>
          <w:tcPr>
            <w:tcW w:w="0" w:type="auto"/>
          </w:tcPr>
          <w:p w:rsidR="005422B1" w:rsidRPr="00796330" w:rsidRDefault="00377D6D" w:rsidP="003F3C2E">
            <w:pPr>
              <w:rPr>
                <w:rFonts w:ascii="Courier New" w:hAnsi="Courier New"/>
              </w:rPr>
            </w:pPr>
            <w:r>
              <w:rPr>
                <w:rFonts w:ascii="Courier New" w:hAnsi="Courier New"/>
              </w:rPr>
              <w:t>l</w:t>
            </w:r>
          </w:p>
        </w:tc>
        <w:tc>
          <w:tcPr>
            <w:tcW w:w="0" w:type="auto"/>
          </w:tcPr>
          <w:p w:rsidR="005422B1" w:rsidRPr="00796330" w:rsidRDefault="00377D6D" w:rsidP="003F3C2E">
            <w:pPr>
              <w:rPr>
                <w:rFonts w:ascii="Courier New" w:hAnsi="Courier New"/>
              </w:rPr>
            </w:pPr>
            <w:r>
              <w:rPr>
                <w:rFonts w:ascii="Courier New" w:hAnsi="Courier New"/>
              </w:rPr>
              <w:t>No</w:t>
            </w:r>
          </w:p>
        </w:tc>
        <w:tc>
          <w:tcPr>
            <w:tcW w:w="0" w:type="auto"/>
          </w:tcPr>
          <w:p w:rsidR="005422B1" w:rsidRPr="00377D6D" w:rsidRDefault="00377D6D" w:rsidP="003F3C2E">
            <w:r>
              <w:t>Next char</w:t>
            </w:r>
          </w:p>
        </w:tc>
        <w:tc>
          <w:tcPr>
            <w:tcW w:w="0" w:type="auto"/>
          </w:tcPr>
          <w:p w:rsidR="005422B1" w:rsidRPr="00796330" w:rsidRDefault="005422B1" w:rsidP="003F3C2E">
            <w:pPr>
              <w:rPr>
                <w:rFonts w:ascii="Courier New" w:hAnsi="Courier New"/>
              </w:rPr>
            </w:pPr>
          </w:p>
        </w:tc>
      </w:tr>
      <w:tr w:rsidR="005422B1"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377D6D" w:rsidP="003F3C2E">
            <w:pPr>
              <w:rPr>
                <w:rFonts w:ascii="Courier New" w:hAnsi="Courier New"/>
              </w:rPr>
            </w:pPr>
            <w:r>
              <w:rPr>
                <w:rFonts w:ascii="Courier New" w:hAnsi="Courier New"/>
              </w:rPr>
              <w:t>&lt;</w:t>
            </w:r>
          </w:p>
        </w:tc>
        <w:tc>
          <w:tcPr>
            <w:tcW w:w="0" w:type="auto"/>
          </w:tcPr>
          <w:p w:rsidR="005422B1" w:rsidRPr="00796330" w:rsidRDefault="00377D6D" w:rsidP="003F3C2E">
            <w:pPr>
              <w:rPr>
                <w:rFonts w:ascii="Courier New" w:hAnsi="Courier New"/>
              </w:rPr>
            </w:pPr>
            <w:r>
              <w:rPr>
                <w:rFonts w:ascii="Courier New" w:hAnsi="Courier New"/>
              </w:rPr>
              <w:t>l</w:t>
            </w:r>
          </w:p>
        </w:tc>
        <w:tc>
          <w:tcPr>
            <w:tcW w:w="0" w:type="auto"/>
          </w:tcPr>
          <w:p w:rsidR="005422B1" w:rsidRPr="00796330" w:rsidRDefault="00377D6D" w:rsidP="003F3C2E">
            <w:pPr>
              <w:rPr>
                <w:rFonts w:ascii="Courier New" w:hAnsi="Courier New"/>
              </w:rPr>
            </w:pPr>
            <w:r>
              <w:rPr>
                <w:rFonts w:ascii="Courier New" w:hAnsi="Courier New"/>
              </w:rPr>
              <w:t>No</w:t>
            </w:r>
          </w:p>
        </w:tc>
        <w:tc>
          <w:tcPr>
            <w:tcW w:w="0" w:type="auto"/>
          </w:tcPr>
          <w:p w:rsidR="005422B1" w:rsidRPr="00377D6D" w:rsidRDefault="00377D6D" w:rsidP="003F3C2E">
            <w:r>
              <w:t>Next char</w:t>
            </w:r>
          </w:p>
        </w:tc>
        <w:tc>
          <w:tcPr>
            <w:tcW w:w="0" w:type="auto"/>
          </w:tcPr>
          <w:p w:rsidR="005422B1" w:rsidRPr="00796330" w:rsidRDefault="005422B1" w:rsidP="003F3C2E">
            <w:pPr>
              <w:rPr>
                <w:rFonts w:ascii="Courier New" w:hAnsi="Courier New"/>
              </w:rPr>
            </w:pPr>
          </w:p>
        </w:tc>
      </w:tr>
      <w:tr w:rsidR="005422B1" w:rsidTr="00377D6D">
        <w:tc>
          <w:tcPr>
            <w:tcW w:w="988" w:type="dxa"/>
          </w:tcPr>
          <w:p w:rsidR="005422B1" w:rsidRPr="005422B1" w:rsidRDefault="005422B1" w:rsidP="005422B1">
            <w:pPr>
              <w:pStyle w:val="Lijstalinea"/>
              <w:numPr>
                <w:ilvl w:val="0"/>
                <w:numId w:val="20"/>
              </w:numPr>
              <w:rPr>
                <w:rFonts w:ascii="Courier New" w:hAnsi="Courier New"/>
              </w:rPr>
            </w:pPr>
          </w:p>
        </w:tc>
        <w:tc>
          <w:tcPr>
            <w:tcW w:w="912" w:type="dxa"/>
          </w:tcPr>
          <w:p w:rsidR="005422B1" w:rsidRPr="00796330" w:rsidRDefault="00377D6D" w:rsidP="003F3C2E">
            <w:pPr>
              <w:rPr>
                <w:rFonts w:ascii="Courier New" w:hAnsi="Courier New"/>
              </w:rPr>
            </w:pPr>
            <w:r>
              <w:rPr>
                <w:rFonts w:ascii="Courier New" w:hAnsi="Courier New"/>
              </w:rPr>
              <w:t>&lt;</w:t>
            </w:r>
          </w:p>
        </w:tc>
        <w:tc>
          <w:tcPr>
            <w:tcW w:w="0" w:type="auto"/>
          </w:tcPr>
          <w:p w:rsidR="005422B1" w:rsidRPr="00796330" w:rsidRDefault="00377D6D" w:rsidP="003F3C2E">
            <w:pPr>
              <w:rPr>
                <w:rFonts w:ascii="Courier New" w:hAnsi="Courier New"/>
              </w:rPr>
            </w:pPr>
            <w:r>
              <w:rPr>
                <w:rFonts w:ascii="Courier New" w:hAnsi="Courier New"/>
              </w:rPr>
              <w:t>o</w:t>
            </w:r>
          </w:p>
        </w:tc>
        <w:tc>
          <w:tcPr>
            <w:tcW w:w="0" w:type="auto"/>
          </w:tcPr>
          <w:p w:rsidR="005422B1" w:rsidRPr="00796330" w:rsidRDefault="00377D6D" w:rsidP="003F3C2E">
            <w:pPr>
              <w:rPr>
                <w:rFonts w:ascii="Courier New" w:hAnsi="Courier New"/>
              </w:rPr>
            </w:pPr>
            <w:r>
              <w:rPr>
                <w:rFonts w:ascii="Courier New" w:hAnsi="Courier New"/>
              </w:rPr>
              <w:t>No</w:t>
            </w:r>
          </w:p>
        </w:tc>
        <w:tc>
          <w:tcPr>
            <w:tcW w:w="0" w:type="auto"/>
          </w:tcPr>
          <w:p w:rsidR="005422B1" w:rsidRPr="00377D6D" w:rsidRDefault="00377D6D" w:rsidP="003F3C2E">
            <w:r>
              <w:t>Next char</w:t>
            </w:r>
          </w:p>
        </w:tc>
        <w:tc>
          <w:tcPr>
            <w:tcW w:w="0" w:type="auto"/>
          </w:tcPr>
          <w:p w:rsidR="005422B1" w:rsidRPr="00796330" w:rsidRDefault="005422B1" w:rsidP="003F3C2E">
            <w:pPr>
              <w:rPr>
                <w:rFonts w:ascii="Courier New" w:hAnsi="Courier New"/>
              </w:rPr>
            </w:pPr>
          </w:p>
        </w:tc>
      </w:tr>
      <w:tr w:rsidR="00377D6D"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77D6D">
            <w:pPr>
              <w:rPr>
                <w:rFonts w:ascii="Courier New" w:hAnsi="Courier New"/>
              </w:rPr>
            </w:pPr>
            <w:r w:rsidRPr="00796330">
              <w:rPr>
                <w:rFonts w:ascii="Courier New" w:hAnsi="Courier New"/>
              </w:rPr>
              <w:t>&lt;</w:t>
            </w:r>
          </w:p>
        </w:tc>
        <w:tc>
          <w:tcPr>
            <w:tcW w:w="0" w:type="auto"/>
          </w:tcPr>
          <w:p w:rsidR="00377D6D" w:rsidRPr="00796330" w:rsidRDefault="00377D6D" w:rsidP="00377D6D">
            <w:pPr>
              <w:rPr>
                <w:rFonts w:ascii="Courier New" w:hAnsi="Courier New"/>
              </w:rPr>
            </w:pPr>
            <w:r w:rsidRPr="00796330">
              <w:rPr>
                <w:rFonts w:ascii="Courier New" w:hAnsi="Courier New"/>
              </w:rPr>
              <w:t>&lt;</w:t>
            </w:r>
          </w:p>
        </w:tc>
        <w:tc>
          <w:tcPr>
            <w:tcW w:w="0" w:type="auto"/>
          </w:tcPr>
          <w:p w:rsidR="00377D6D" w:rsidRPr="00796330" w:rsidRDefault="00377D6D" w:rsidP="00377D6D">
            <w:pPr>
              <w:rPr>
                <w:rFonts w:ascii="Courier New" w:hAnsi="Courier New"/>
              </w:rPr>
            </w:pPr>
            <w:r>
              <w:rPr>
                <w:rFonts w:ascii="Courier New" w:hAnsi="Courier New"/>
              </w:rPr>
              <w:t>Yes</w:t>
            </w:r>
          </w:p>
        </w:tc>
        <w:tc>
          <w:tcPr>
            <w:tcW w:w="0" w:type="auto"/>
          </w:tcPr>
          <w:p w:rsidR="00377D6D" w:rsidRPr="00377D6D" w:rsidRDefault="00377D6D" w:rsidP="00377D6D">
            <w:r w:rsidRPr="00377D6D">
              <w:t>Next char</w:t>
            </w:r>
            <w:r w:rsidR="00DB3756">
              <w:t>; next part</w:t>
            </w:r>
          </w:p>
        </w:tc>
        <w:tc>
          <w:tcPr>
            <w:tcW w:w="0" w:type="auto"/>
          </w:tcPr>
          <w:p w:rsidR="00377D6D" w:rsidRPr="00796330" w:rsidRDefault="00377D6D" w:rsidP="00377D6D">
            <w:pPr>
              <w:rPr>
                <w:rFonts w:ascii="Courier New" w:hAnsi="Courier New"/>
              </w:rPr>
            </w:pPr>
            <w:r w:rsidRPr="00796330">
              <w:rPr>
                <w:rFonts w:ascii="Courier New" w:hAnsi="Courier New"/>
              </w:rPr>
              <w:t>&lt;</w:t>
            </w:r>
          </w:p>
        </w:tc>
      </w:tr>
      <w:tr w:rsidR="00377D6D" w:rsidTr="00377D6D">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77D6D">
            <w:pPr>
              <w:rPr>
                <w:rFonts w:ascii="Courier New" w:hAnsi="Courier New"/>
              </w:rPr>
            </w:pPr>
            <w:r w:rsidRPr="00796330">
              <w:rPr>
                <w:rFonts w:ascii="Courier New" w:hAnsi="Courier New"/>
              </w:rPr>
              <w:t>.+</w:t>
            </w:r>
            <w:r>
              <w:rPr>
                <w:rFonts w:ascii="Courier New" w:hAnsi="Courier New"/>
              </w:rPr>
              <w:t>?</w:t>
            </w:r>
          </w:p>
        </w:tc>
        <w:tc>
          <w:tcPr>
            <w:tcW w:w="0" w:type="auto"/>
          </w:tcPr>
          <w:p w:rsidR="00377D6D" w:rsidRPr="00796330" w:rsidRDefault="00377D6D" w:rsidP="00377D6D">
            <w:pPr>
              <w:rPr>
                <w:rFonts w:ascii="Courier New" w:hAnsi="Courier New"/>
              </w:rPr>
            </w:pPr>
            <w:r>
              <w:rPr>
                <w:rFonts w:ascii="Courier New" w:hAnsi="Courier New"/>
              </w:rPr>
              <w:t>/</w:t>
            </w:r>
          </w:p>
        </w:tc>
        <w:tc>
          <w:tcPr>
            <w:tcW w:w="0" w:type="auto"/>
          </w:tcPr>
          <w:p w:rsidR="00377D6D" w:rsidRPr="00796330" w:rsidRDefault="00377D6D" w:rsidP="00377D6D">
            <w:pPr>
              <w:rPr>
                <w:rFonts w:ascii="Courier New" w:hAnsi="Courier New"/>
              </w:rPr>
            </w:pPr>
            <w:r>
              <w:rPr>
                <w:rFonts w:ascii="Courier New" w:hAnsi="Courier New"/>
              </w:rPr>
              <w:t>Yes</w:t>
            </w:r>
          </w:p>
        </w:tc>
        <w:tc>
          <w:tcPr>
            <w:tcW w:w="0" w:type="auto"/>
          </w:tcPr>
          <w:p w:rsidR="00377D6D" w:rsidRPr="00377D6D" w:rsidRDefault="00377D6D" w:rsidP="00377D6D">
            <w:r w:rsidRPr="00377D6D">
              <w:t>Next char</w:t>
            </w:r>
            <w:r w:rsidR="00DB3756">
              <w:t>; next part</w:t>
            </w:r>
          </w:p>
        </w:tc>
        <w:tc>
          <w:tcPr>
            <w:tcW w:w="0" w:type="auto"/>
          </w:tcPr>
          <w:p w:rsidR="00377D6D" w:rsidRPr="00796330" w:rsidRDefault="00377D6D" w:rsidP="00377D6D">
            <w:pPr>
              <w:rPr>
                <w:rFonts w:ascii="Courier New" w:hAnsi="Courier New"/>
              </w:rPr>
            </w:pPr>
            <w:r>
              <w:rPr>
                <w:rFonts w:ascii="Courier New" w:hAnsi="Courier New"/>
              </w:rPr>
              <w:t>&lt;/</w:t>
            </w:r>
          </w:p>
        </w:tc>
      </w:tr>
      <w:tr w:rsidR="00377D6D"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77D6D">
            <w:pPr>
              <w:rPr>
                <w:rFonts w:ascii="Courier New" w:hAnsi="Courier New"/>
              </w:rPr>
            </w:pPr>
            <w:r>
              <w:rPr>
                <w:rFonts w:ascii="Courier New" w:hAnsi="Courier New"/>
              </w:rPr>
              <w:t>&gt;</w:t>
            </w:r>
          </w:p>
        </w:tc>
        <w:tc>
          <w:tcPr>
            <w:tcW w:w="0" w:type="auto"/>
          </w:tcPr>
          <w:p w:rsidR="00377D6D" w:rsidRPr="00796330" w:rsidRDefault="00377D6D" w:rsidP="00377D6D">
            <w:pPr>
              <w:rPr>
                <w:rFonts w:ascii="Courier New" w:hAnsi="Courier New"/>
              </w:rPr>
            </w:pPr>
            <w:r>
              <w:rPr>
                <w:rFonts w:ascii="Courier New" w:hAnsi="Courier New"/>
              </w:rPr>
              <w:t>t</w:t>
            </w:r>
          </w:p>
        </w:tc>
        <w:tc>
          <w:tcPr>
            <w:tcW w:w="0" w:type="auto"/>
          </w:tcPr>
          <w:p w:rsidR="00377D6D" w:rsidRPr="00796330" w:rsidRDefault="00377D6D" w:rsidP="00377D6D">
            <w:pPr>
              <w:rPr>
                <w:rFonts w:ascii="Courier New" w:hAnsi="Courier New"/>
              </w:rPr>
            </w:pPr>
            <w:r>
              <w:rPr>
                <w:rFonts w:ascii="Courier New" w:hAnsi="Courier New"/>
              </w:rPr>
              <w:t>No</w:t>
            </w:r>
          </w:p>
        </w:tc>
        <w:tc>
          <w:tcPr>
            <w:tcW w:w="0" w:type="auto"/>
          </w:tcPr>
          <w:p w:rsidR="00377D6D" w:rsidRPr="00377D6D" w:rsidRDefault="00377D6D" w:rsidP="00377D6D">
            <w:r w:rsidRPr="00377D6D">
              <w:t>Backtrack</w:t>
            </w:r>
          </w:p>
        </w:tc>
        <w:tc>
          <w:tcPr>
            <w:tcW w:w="0" w:type="auto"/>
          </w:tcPr>
          <w:p w:rsidR="00377D6D" w:rsidRPr="00796330" w:rsidRDefault="00377D6D" w:rsidP="00377D6D">
            <w:pPr>
              <w:rPr>
                <w:rFonts w:ascii="Courier New" w:hAnsi="Courier New"/>
              </w:rPr>
            </w:pPr>
            <w:r>
              <w:rPr>
                <w:rFonts w:ascii="Courier New" w:hAnsi="Courier New"/>
              </w:rPr>
              <w:t>&lt;/</w:t>
            </w:r>
          </w:p>
        </w:tc>
      </w:tr>
      <w:tr w:rsidR="00377D6D" w:rsidTr="003F3C2E">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F3C2E">
            <w:pPr>
              <w:rPr>
                <w:rFonts w:ascii="Courier New" w:hAnsi="Courier New"/>
              </w:rPr>
            </w:pPr>
            <w:r w:rsidRPr="00796330">
              <w:rPr>
                <w:rFonts w:ascii="Courier New" w:hAnsi="Courier New"/>
              </w:rPr>
              <w:t>.+</w:t>
            </w:r>
            <w:r w:rsidR="00DB3756">
              <w:rPr>
                <w:rFonts w:ascii="Courier New" w:hAnsi="Courier New"/>
              </w:rPr>
              <w:t>?</w:t>
            </w:r>
          </w:p>
        </w:tc>
        <w:tc>
          <w:tcPr>
            <w:tcW w:w="0" w:type="auto"/>
          </w:tcPr>
          <w:p w:rsidR="00377D6D" w:rsidRPr="00796330" w:rsidRDefault="00377D6D" w:rsidP="003F3C2E">
            <w:pPr>
              <w:rPr>
                <w:rFonts w:ascii="Courier New" w:hAnsi="Courier New"/>
              </w:rPr>
            </w:pPr>
            <w:r>
              <w:rPr>
                <w:rFonts w:ascii="Courier New" w:hAnsi="Courier New"/>
              </w:rPr>
              <w:t>t</w:t>
            </w:r>
          </w:p>
        </w:tc>
        <w:tc>
          <w:tcPr>
            <w:tcW w:w="0" w:type="auto"/>
          </w:tcPr>
          <w:p w:rsidR="00377D6D" w:rsidRPr="00796330" w:rsidRDefault="00377D6D" w:rsidP="003F3C2E">
            <w:pPr>
              <w:rPr>
                <w:rFonts w:ascii="Courier New" w:hAnsi="Courier New"/>
              </w:rPr>
            </w:pPr>
            <w:r>
              <w:rPr>
                <w:rFonts w:ascii="Courier New" w:hAnsi="Courier New"/>
              </w:rPr>
              <w:t>Yes</w:t>
            </w:r>
          </w:p>
        </w:tc>
        <w:tc>
          <w:tcPr>
            <w:tcW w:w="0" w:type="auto"/>
          </w:tcPr>
          <w:p w:rsidR="00377D6D" w:rsidRPr="00377D6D" w:rsidRDefault="00377D6D" w:rsidP="003F3C2E">
            <w:r w:rsidRPr="00377D6D">
              <w:t>Next char</w:t>
            </w:r>
            <w:r w:rsidR="00DB3756">
              <w:t>; next part</w:t>
            </w:r>
          </w:p>
        </w:tc>
        <w:tc>
          <w:tcPr>
            <w:tcW w:w="0" w:type="auto"/>
          </w:tcPr>
          <w:p w:rsidR="00377D6D" w:rsidRPr="00796330" w:rsidRDefault="00377D6D" w:rsidP="003F3C2E">
            <w:pPr>
              <w:rPr>
                <w:rFonts w:ascii="Courier New" w:hAnsi="Courier New"/>
              </w:rPr>
            </w:pPr>
            <w:r>
              <w:rPr>
                <w:rFonts w:ascii="Courier New" w:hAnsi="Courier New"/>
              </w:rPr>
              <w:t>&lt;/t</w:t>
            </w:r>
          </w:p>
        </w:tc>
      </w:tr>
      <w:tr w:rsidR="00DB3756"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DB3756" w:rsidRPr="005422B1" w:rsidRDefault="00DB3756" w:rsidP="00377D6D">
            <w:pPr>
              <w:pStyle w:val="Lijstalinea"/>
              <w:numPr>
                <w:ilvl w:val="0"/>
                <w:numId w:val="20"/>
              </w:numPr>
              <w:rPr>
                <w:rFonts w:ascii="Courier New" w:hAnsi="Courier New"/>
              </w:rPr>
            </w:pPr>
          </w:p>
        </w:tc>
        <w:tc>
          <w:tcPr>
            <w:tcW w:w="912" w:type="dxa"/>
          </w:tcPr>
          <w:p w:rsidR="00DB3756" w:rsidRPr="00796330" w:rsidRDefault="00DB3756" w:rsidP="00377D6D">
            <w:pPr>
              <w:rPr>
                <w:rFonts w:ascii="Courier New" w:hAnsi="Courier New"/>
              </w:rPr>
            </w:pPr>
            <w:r>
              <w:rPr>
                <w:rFonts w:ascii="Courier New" w:hAnsi="Courier New"/>
              </w:rPr>
              <w:t>&gt;</w:t>
            </w:r>
          </w:p>
        </w:tc>
        <w:tc>
          <w:tcPr>
            <w:tcW w:w="0" w:type="auto"/>
          </w:tcPr>
          <w:p w:rsidR="00DB3756" w:rsidRDefault="00DB3756" w:rsidP="00377D6D">
            <w:pPr>
              <w:rPr>
                <w:rFonts w:ascii="Courier New" w:hAnsi="Courier New"/>
              </w:rPr>
            </w:pPr>
            <w:r>
              <w:rPr>
                <w:rFonts w:ascii="Courier New" w:hAnsi="Courier New"/>
              </w:rPr>
              <w:t>d</w:t>
            </w:r>
          </w:p>
        </w:tc>
        <w:tc>
          <w:tcPr>
            <w:tcW w:w="0" w:type="auto"/>
          </w:tcPr>
          <w:p w:rsidR="00DB3756" w:rsidRDefault="00DB3756" w:rsidP="00377D6D">
            <w:pPr>
              <w:rPr>
                <w:rFonts w:ascii="Courier New" w:hAnsi="Courier New"/>
              </w:rPr>
            </w:pPr>
            <w:r>
              <w:rPr>
                <w:rFonts w:ascii="Courier New" w:hAnsi="Courier New"/>
              </w:rPr>
              <w:t>No</w:t>
            </w:r>
          </w:p>
        </w:tc>
        <w:tc>
          <w:tcPr>
            <w:tcW w:w="0" w:type="auto"/>
          </w:tcPr>
          <w:p w:rsidR="00DB3756" w:rsidRPr="00377D6D" w:rsidRDefault="00DB3756" w:rsidP="00377D6D">
            <w:r w:rsidRPr="00377D6D">
              <w:t>Backtrack</w:t>
            </w:r>
          </w:p>
        </w:tc>
        <w:tc>
          <w:tcPr>
            <w:tcW w:w="0" w:type="auto"/>
          </w:tcPr>
          <w:p w:rsidR="00DB3756" w:rsidRDefault="00DB3756" w:rsidP="00377D6D">
            <w:pPr>
              <w:rPr>
                <w:rFonts w:ascii="Courier New" w:hAnsi="Courier New"/>
              </w:rPr>
            </w:pPr>
            <w:r>
              <w:rPr>
                <w:rFonts w:ascii="Courier New" w:hAnsi="Courier New"/>
              </w:rPr>
              <w:t>&lt;/t</w:t>
            </w:r>
          </w:p>
        </w:tc>
      </w:tr>
      <w:tr w:rsidR="00377D6D" w:rsidTr="00377D6D">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77D6D">
            <w:pPr>
              <w:rPr>
                <w:rFonts w:ascii="Courier New" w:hAnsi="Courier New"/>
              </w:rPr>
            </w:pPr>
            <w:r w:rsidRPr="00796330">
              <w:rPr>
                <w:rFonts w:ascii="Courier New" w:hAnsi="Courier New"/>
              </w:rPr>
              <w:t>.+</w:t>
            </w:r>
            <w:r w:rsidR="00DB3756">
              <w:rPr>
                <w:rFonts w:ascii="Courier New" w:hAnsi="Courier New"/>
              </w:rPr>
              <w:t>?</w:t>
            </w:r>
          </w:p>
        </w:tc>
        <w:tc>
          <w:tcPr>
            <w:tcW w:w="0" w:type="auto"/>
          </w:tcPr>
          <w:p w:rsidR="00377D6D" w:rsidRPr="00796330" w:rsidRDefault="00DB3756" w:rsidP="00377D6D">
            <w:pPr>
              <w:rPr>
                <w:rFonts w:ascii="Courier New" w:hAnsi="Courier New"/>
              </w:rPr>
            </w:pPr>
            <w:r>
              <w:rPr>
                <w:rFonts w:ascii="Courier New" w:hAnsi="Courier New"/>
              </w:rPr>
              <w:t>d</w:t>
            </w:r>
          </w:p>
        </w:tc>
        <w:tc>
          <w:tcPr>
            <w:tcW w:w="0" w:type="auto"/>
          </w:tcPr>
          <w:p w:rsidR="00377D6D" w:rsidRPr="00796330" w:rsidRDefault="00377D6D" w:rsidP="00377D6D">
            <w:pPr>
              <w:rPr>
                <w:rFonts w:ascii="Courier New" w:hAnsi="Courier New"/>
              </w:rPr>
            </w:pPr>
            <w:r>
              <w:rPr>
                <w:rFonts w:ascii="Courier New" w:hAnsi="Courier New"/>
              </w:rPr>
              <w:t>Yes</w:t>
            </w:r>
          </w:p>
        </w:tc>
        <w:tc>
          <w:tcPr>
            <w:tcW w:w="0" w:type="auto"/>
          </w:tcPr>
          <w:p w:rsidR="00377D6D" w:rsidRPr="00377D6D" w:rsidRDefault="00377D6D" w:rsidP="00377D6D">
            <w:r w:rsidRPr="00377D6D">
              <w:t>Next char</w:t>
            </w:r>
            <w:r w:rsidR="00DB3756">
              <w:t>; next part</w:t>
            </w:r>
          </w:p>
        </w:tc>
        <w:tc>
          <w:tcPr>
            <w:tcW w:w="0" w:type="auto"/>
          </w:tcPr>
          <w:p w:rsidR="00377D6D" w:rsidRPr="00796330" w:rsidRDefault="00377D6D" w:rsidP="00377D6D">
            <w:pPr>
              <w:rPr>
                <w:rFonts w:ascii="Courier New" w:hAnsi="Courier New"/>
              </w:rPr>
            </w:pPr>
            <w:r>
              <w:rPr>
                <w:rFonts w:ascii="Courier New" w:hAnsi="Courier New"/>
              </w:rPr>
              <w:t>&lt;/td</w:t>
            </w:r>
          </w:p>
        </w:tc>
      </w:tr>
      <w:tr w:rsidR="00377D6D" w:rsidTr="00377D6D">
        <w:trPr>
          <w:cnfStyle w:val="000000100000" w:firstRow="0" w:lastRow="0" w:firstColumn="0" w:lastColumn="0" w:oddVBand="0" w:evenVBand="0" w:oddHBand="1" w:evenHBand="0" w:firstRowFirstColumn="0" w:firstRowLastColumn="0" w:lastRowFirstColumn="0" w:lastRowLastColumn="0"/>
        </w:trPr>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Pr="00796330" w:rsidRDefault="00377D6D" w:rsidP="00377D6D">
            <w:pPr>
              <w:rPr>
                <w:rFonts w:ascii="Courier New" w:hAnsi="Courier New"/>
              </w:rPr>
            </w:pPr>
            <w:r>
              <w:rPr>
                <w:rFonts w:ascii="Courier New" w:hAnsi="Courier New"/>
              </w:rPr>
              <w:t>&gt;</w:t>
            </w:r>
          </w:p>
        </w:tc>
        <w:tc>
          <w:tcPr>
            <w:tcW w:w="0" w:type="auto"/>
          </w:tcPr>
          <w:p w:rsidR="00377D6D" w:rsidRPr="00796330" w:rsidRDefault="00377D6D" w:rsidP="00377D6D">
            <w:pPr>
              <w:rPr>
                <w:rFonts w:ascii="Courier New" w:hAnsi="Courier New"/>
              </w:rPr>
            </w:pPr>
            <w:r>
              <w:rPr>
                <w:rFonts w:ascii="Courier New" w:hAnsi="Courier New"/>
              </w:rPr>
              <w:t>&gt;</w:t>
            </w:r>
          </w:p>
        </w:tc>
        <w:tc>
          <w:tcPr>
            <w:tcW w:w="0" w:type="auto"/>
          </w:tcPr>
          <w:p w:rsidR="00377D6D" w:rsidRPr="00796330" w:rsidRDefault="00377D6D" w:rsidP="00377D6D">
            <w:pPr>
              <w:rPr>
                <w:rFonts w:ascii="Courier New" w:hAnsi="Courier New"/>
              </w:rPr>
            </w:pPr>
            <w:r>
              <w:rPr>
                <w:rFonts w:ascii="Courier New" w:hAnsi="Courier New"/>
              </w:rPr>
              <w:t>Yes</w:t>
            </w:r>
          </w:p>
        </w:tc>
        <w:tc>
          <w:tcPr>
            <w:tcW w:w="0" w:type="auto"/>
          </w:tcPr>
          <w:p w:rsidR="00377D6D" w:rsidRPr="00377D6D" w:rsidRDefault="00377D6D" w:rsidP="00377D6D">
            <w:r w:rsidRPr="00377D6D">
              <w:t>Next char; done</w:t>
            </w:r>
          </w:p>
        </w:tc>
        <w:tc>
          <w:tcPr>
            <w:tcW w:w="0" w:type="auto"/>
          </w:tcPr>
          <w:p w:rsidR="00377D6D" w:rsidRPr="00796330" w:rsidRDefault="00377D6D" w:rsidP="00377D6D">
            <w:pPr>
              <w:rPr>
                <w:rFonts w:ascii="Courier New" w:hAnsi="Courier New"/>
              </w:rPr>
            </w:pPr>
            <w:r>
              <w:rPr>
                <w:rFonts w:ascii="Courier New" w:hAnsi="Courier New"/>
              </w:rPr>
              <w:t>&lt;/td&gt;</w:t>
            </w:r>
          </w:p>
        </w:tc>
      </w:tr>
      <w:tr w:rsidR="00377D6D" w:rsidTr="00377D6D">
        <w:tc>
          <w:tcPr>
            <w:tcW w:w="988" w:type="dxa"/>
          </w:tcPr>
          <w:p w:rsidR="00377D6D" w:rsidRPr="005422B1" w:rsidRDefault="00377D6D" w:rsidP="00377D6D">
            <w:pPr>
              <w:pStyle w:val="Lijstalinea"/>
              <w:numPr>
                <w:ilvl w:val="0"/>
                <w:numId w:val="20"/>
              </w:numPr>
              <w:rPr>
                <w:rFonts w:ascii="Courier New" w:hAnsi="Courier New"/>
              </w:rPr>
            </w:pPr>
          </w:p>
        </w:tc>
        <w:tc>
          <w:tcPr>
            <w:tcW w:w="912" w:type="dxa"/>
          </w:tcPr>
          <w:p w:rsidR="00377D6D" w:rsidRDefault="00377D6D" w:rsidP="00377D6D">
            <w:pPr>
              <w:rPr>
                <w:rFonts w:ascii="Courier New" w:hAnsi="Courier New"/>
              </w:rPr>
            </w:pPr>
          </w:p>
        </w:tc>
        <w:tc>
          <w:tcPr>
            <w:tcW w:w="0" w:type="auto"/>
          </w:tcPr>
          <w:p w:rsidR="00377D6D" w:rsidRDefault="00DB3756" w:rsidP="00377D6D">
            <w:pPr>
              <w:rPr>
                <w:rFonts w:ascii="Courier New" w:hAnsi="Courier New"/>
              </w:rPr>
            </w:pPr>
            <w:r>
              <w:rPr>
                <w:rFonts w:ascii="Courier New" w:hAnsi="Courier New"/>
              </w:rPr>
              <w:t>{EOL}</w:t>
            </w:r>
          </w:p>
        </w:tc>
        <w:tc>
          <w:tcPr>
            <w:tcW w:w="0" w:type="auto"/>
          </w:tcPr>
          <w:p w:rsidR="00377D6D" w:rsidRDefault="00377D6D" w:rsidP="00377D6D">
            <w:pPr>
              <w:rPr>
                <w:rFonts w:ascii="Courier New" w:hAnsi="Courier New"/>
              </w:rPr>
            </w:pPr>
          </w:p>
        </w:tc>
        <w:tc>
          <w:tcPr>
            <w:tcW w:w="0" w:type="auto"/>
          </w:tcPr>
          <w:p w:rsidR="00377D6D" w:rsidRPr="00377D6D" w:rsidRDefault="00074149" w:rsidP="00377D6D">
            <w:r>
              <w:t>Finished</w:t>
            </w:r>
          </w:p>
        </w:tc>
        <w:tc>
          <w:tcPr>
            <w:tcW w:w="0" w:type="auto"/>
          </w:tcPr>
          <w:p w:rsidR="00377D6D" w:rsidRDefault="00377D6D" w:rsidP="00377D6D">
            <w:pPr>
              <w:rPr>
                <w:rFonts w:ascii="Courier New" w:hAnsi="Courier New"/>
              </w:rPr>
            </w:pPr>
          </w:p>
        </w:tc>
      </w:tr>
    </w:tbl>
    <w:p w:rsidR="00796330" w:rsidRDefault="00796330" w:rsidP="00894708">
      <w:pPr>
        <w:ind w:left="1134" w:hanging="1134"/>
      </w:pPr>
    </w:p>
    <w:p w:rsidR="005422B1" w:rsidRDefault="005422B1" w:rsidP="005422B1">
      <w:r>
        <w:t>In de tweede regel wordt meteen de voldaan aan de ‘lazy’ expressie ‘</w:t>
      </w:r>
      <w:r w:rsidRPr="005422B1">
        <w:rPr>
          <w:rFonts w:ascii="Courier New" w:hAnsi="Courier New"/>
        </w:rPr>
        <w:t>.</w:t>
      </w:r>
      <w:r w:rsidR="005B3662">
        <w:rPr>
          <w:rFonts w:ascii="Courier New" w:hAnsi="Courier New"/>
        </w:rPr>
        <w:t>+</w:t>
      </w:r>
      <w:r w:rsidRPr="005422B1">
        <w:rPr>
          <w:rFonts w:ascii="Courier New" w:hAnsi="Courier New"/>
        </w:rPr>
        <w:t>?</w:t>
      </w:r>
      <w:r>
        <w:t>’: er is één karakter gevonden, dus gaat de engine in de volgende regel door naar het volgende deel van het zoekpatroon: “</w:t>
      </w:r>
      <w:r w:rsidRPr="005422B1">
        <w:rPr>
          <w:rFonts w:ascii="Courier New" w:hAnsi="Courier New"/>
        </w:rPr>
        <w:t>&gt;</w:t>
      </w:r>
      <w:r>
        <w:t>”. Echter in regel</w:t>
      </w:r>
      <w:r w:rsidR="00377D6D">
        <w:t xml:space="preserve"> 3 gaat het mis:  het &gt;-teken matcht niet met de letter d. Dus gaat we weer terug (‘backtrack’), maar dan een stap terug in de reguliere expressie! In regel 4 wordt weer voldaan aan de expressie ‘.*?’ dus schuiven we een stap op in de RegEx en vinden weer de “&gt;”. Die voldoet wél in stap 5 en we zijn klaar. Nu gaan we opnieuw beginnen omdat een RegEx in principe vaker voor kan komen.</w:t>
      </w:r>
      <w:r w:rsidR="00DB3756">
        <w:t xml:space="preserve"> Merk op dat backtracking vanaf stap 13 wel vaker voorkomt om tot een </w:t>
      </w:r>
      <w:r w:rsidR="00DD3B6B">
        <w:t>conclusie</w:t>
      </w:r>
      <w:r w:rsidR="00DB3756">
        <w:t xml:space="preserve"> te komen. </w:t>
      </w:r>
    </w:p>
    <w:p w:rsidR="005B3662" w:rsidRPr="00670B0C" w:rsidRDefault="005B3662" w:rsidP="005B3662">
      <w:pPr>
        <w:pStyle w:val="Kop1"/>
        <w:rPr>
          <w:lang w:val="nl-NL"/>
        </w:rPr>
      </w:pPr>
      <w:bookmarkStart w:id="5" w:name="_Ref494725360"/>
      <w:bookmarkStart w:id="6" w:name="_Toc500920041"/>
      <w:bookmarkStart w:id="7" w:name="_Ref494725346"/>
      <w:bookmarkStart w:id="8" w:name="_Toc500920040"/>
      <w:r w:rsidRPr="00670B0C">
        <w:rPr>
          <w:lang w:val="nl-NL"/>
        </w:rPr>
        <w:lastRenderedPageBreak/>
        <w:t>Vervangen</w:t>
      </w:r>
      <w:bookmarkEnd w:id="5"/>
      <w:bookmarkEnd w:id="6"/>
    </w:p>
    <w:p w:rsidR="005B3662" w:rsidRPr="00670B0C" w:rsidRDefault="005B3662" w:rsidP="005B3662">
      <w:r w:rsidRPr="00670B0C">
        <w:t>Het doel van Reguliere Expressies is meestal het zoeken van gegevens. Maar ook het vervangen van gegevens is wel degelijk mogelijk. Denk bijvoorbeeld aan een editor als Notepad++ of Linux/Unix-tools als GREP en SED. Daar kun je zoeken én vervangen met reguliere expressies.</w:t>
      </w:r>
    </w:p>
    <w:p w:rsidR="005B3662" w:rsidRPr="00670B0C" w:rsidRDefault="005B3662" w:rsidP="005B3662">
      <w:r w:rsidRPr="00670B0C">
        <w:t xml:space="preserve">Het idee bij ‘vervangen’ is meestal dat de RegEx-engine je de mogelijkheid geeft om de gevonden tekst te vervangen door een </w:t>
      </w:r>
      <w:r w:rsidR="00670B0C" w:rsidRPr="00670B0C">
        <w:t>ander stuk tekst. Een voorbeeld zin waarbij ik een nieuw telefoonnummer heb gekregen:</w:t>
      </w:r>
    </w:p>
    <w:p w:rsidR="00670B0C" w:rsidRPr="00670B0C" w:rsidRDefault="00670B0C" w:rsidP="00670B0C">
      <w:pPr>
        <w:ind w:left="432"/>
        <w:rPr>
          <w:rFonts w:ascii="Courier New" w:hAnsi="Courier New" w:cs="Courier New"/>
        </w:rPr>
      </w:pPr>
      <w:r w:rsidRPr="00670B0C">
        <w:rPr>
          <w:rFonts w:ascii="Courier New" w:hAnsi="Courier New" w:cs="Courier New"/>
        </w:rPr>
        <w:t>Mijn telefoonnummer is +316123456789 geworden.</w:t>
      </w:r>
    </w:p>
    <w:p w:rsidR="00670B0C" w:rsidRPr="00670B0C" w:rsidRDefault="00670B0C" w:rsidP="005B3662">
      <w:r w:rsidRPr="00670B0C">
        <w:t xml:space="preserve">Met de reguliere </w:t>
      </w:r>
      <w:r w:rsidR="00E13CB1">
        <w:t>expressi</w:t>
      </w:r>
      <w:r w:rsidRPr="00670B0C">
        <w:t>e</w:t>
      </w:r>
    </w:p>
    <w:p w:rsidR="00670B0C" w:rsidRPr="00670B0C" w:rsidRDefault="00670B0C" w:rsidP="00670B0C">
      <w:pPr>
        <w:ind w:left="432"/>
        <w:rPr>
          <w:rFonts w:ascii="Courier New" w:hAnsi="Courier New"/>
        </w:rPr>
      </w:pPr>
      <w:r w:rsidRPr="00670B0C">
        <w:rPr>
          <w:rFonts w:ascii="Courier New" w:hAnsi="Courier New"/>
        </w:rPr>
        <w:t>\+31[0-9]+</w:t>
      </w:r>
    </w:p>
    <w:p w:rsidR="00670B0C" w:rsidRPr="00670B0C" w:rsidRDefault="00670B0C" w:rsidP="005B3662">
      <w:r w:rsidRPr="00670B0C">
        <w:t>Kunnen we het telefoonnummer vinden. De RegEx-engine zal als ‘match’ teruggeven:</w:t>
      </w:r>
    </w:p>
    <w:p w:rsidR="00670B0C" w:rsidRPr="00670B0C" w:rsidRDefault="00670B0C" w:rsidP="00670B0C">
      <w:pPr>
        <w:ind w:left="432"/>
      </w:pPr>
      <w:r w:rsidRPr="00670B0C">
        <w:rPr>
          <w:rFonts w:ascii="Courier New" w:hAnsi="Courier New" w:cs="Courier New"/>
        </w:rPr>
        <w:t>+316123456789</w:t>
      </w:r>
    </w:p>
    <w:p w:rsidR="00670B0C" w:rsidRPr="00670B0C" w:rsidRDefault="00670B0C" w:rsidP="00670B0C">
      <w:r w:rsidRPr="00670B0C">
        <w:t>We zouden het telefoonnummer kunnen vervangen door het woord ‘</w:t>
      </w:r>
      <w:r w:rsidRPr="00670B0C">
        <w:rPr>
          <w:rFonts w:ascii="Courier New" w:hAnsi="Courier New"/>
        </w:rPr>
        <w:t>geheim’</w:t>
      </w:r>
      <w:r w:rsidRPr="00670B0C">
        <w:t>. Dan wordt de zin:</w:t>
      </w:r>
    </w:p>
    <w:p w:rsidR="00670B0C" w:rsidRPr="00670B0C" w:rsidRDefault="00670B0C" w:rsidP="00670B0C">
      <w:pPr>
        <w:ind w:left="432"/>
        <w:rPr>
          <w:rFonts w:ascii="Courier New" w:hAnsi="Courier New" w:cs="Courier New"/>
        </w:rPr>
      </w:pPr>
      <w:r w:rsidRPr="00670B0C">
        <w:rPr>
          <w:rFonts w:ascii="Courier New" w:hAnsi="Courier New" w:cs="Courier New"/>
        </w:rPr>
        <w:t>Mijn telefoonnu</w:t>
      </w:r>
      <w:r>
        <w:rPr>
          <w:rFonts w:ascii="Courier New" w:hAnsi="Courier New" w:cs="Courier New"/>
        </w:rPr>
        <w:t xml:space="preserve">mmer is geheim </w:t>
      </w:r>
      <w:r w:rsidRPr="00670B0C">
        <w:rPr>
          <w:rFonts w:ascii="Courier New" w:hAnsi="Courier New" w:cs="Courier New"/>
        </w:rPr>
        <w:t>geworden.</w:t>
      </w:r>
    </w:p>
    <w:p w:rsidR="00670B0C" w:rsidRDefault="00670B0C" w:rsidP="00670B0C">
      <w:r>
        <w:t xml:space="preserve">Bij het gebruik van een ‘vervang’-instructie, maak je gebruik van normale tekst én speciale RegEx tekens. Vaak zijn dit verwijzingen naar groepen (zie volgende hoofdstuk). </w:t>
      </w:r>
    </w:p>
    <w:p w:rsidR="00670B0C" w:rsidRDefault="00670B0C" w:rsidP="00670B0C">
      <w:r>
        <w:t>In de volgende paragraaf gaan we zien hoe je bijvoorbeeld de +31 kunt vervangen door een nul. Je krijgt dan:</w:t>
      </w:r>
    </w:p>
    <w:p w:rsidR="00670B0C" w:rsidRPr="00670B0C" w:rsidRDefault="00670B0C" w:rsidP="00670B0C">
      <w:pPr>
        <w:ind w:left="432"/>
        <w:rPr>
          <w:rFonts w:ascii="Courier New" w:hAnsi="Courier New" w:cs="Courier New"/>
          <w:lang w:val="en-US"/>
        </w:rPr>
      </w:pPr>
      <w:r w:rsidRPr="00670B0C">
        <w:rPr>
          <w:rFonts w:ascii="Courier New" w:hAnsi="Courier New" w:cs="Courier New"/>
          <w:lang w:val="en-US"/>
        </w:rPr>
        <w:t>Mijn telefoonnu</w:t>
      </w:r>
      <w:r>
        <w:rPr>
          <w:rFonts w:ascii="Courier New" w:hAnsi="Courier New" w:cs="Courier New"/>
          <w:lang w:val="en-US"/>
        </w:rPr>
        <w:t>mmer is 0</w:t>
      </w:r>
      <w:r w:rsidRPr="00670B0C">
        <w:rPr>
          <w:rFonts w:ascii="Courier New" w:hAnsi="Courier New" w:cs="Courier New"/>
          <w:lang w:val="en-US"/>
        </w:rPr>
        <w:t>6123456789 geworden.</w:t>
      </w:r>
    </w:p>
    <w:p w:rsidR="0054162D" w:rsidRDefault="0054162D" w:rsidP="00E13CB1">
      <w:pPr>
        <w:pStyle w:val="Kop1"/>
      </w:pPr>
      <w:r>
        <w:t>Groepen</w:t>
      </w:r>
      <w:bookmarkEnd w:id="7"/>
      <w:bookmarkEnd w:id="8"/>
    </w:p>
    <w:p w:rsidR="005B3662" w:rsidRDefault="0054162D" w:rsidP="0054162D">
      <w:r w:rsidRPr="00DD3B6B">
        <w:t xml:space="preserve">Je kunt expressies groeperen zodat je er later aan kunt refereren. </w:t>
      </w:r>
      <w:r w:rsidR="005B3662">
        <w:t>Een groep is een aantal RegEx expressie-tekens tussen haakjes. Bijvoorbeeld twee groepen tekens (cijfers en hoofdletters):</w:t>
      </w:r>
    </w:p>
    <w:p w:rsidR="005B3662" w:rsidRPr="005B3662" w:rsidRDefault="005B3662" w:rsidP="005B3662">
      <w:pPr>
        <w:ind w:firstLine="708"/>
        <w:rPr>
          <w:rFonts w:ascii="Courier New" w:hAnsi="Courier New"/>
        </w:rPr>
      </w:pPr>
      <w:r w:rsidRPr="005B3662">
        <w:rPr>
          <w:rFonts w:ascii="Courier New" w:hAnsi="Courier New"/>
        </w:rPr>
        <w:t>([0-9])</w:t>
      </w:r>
      <w:r>
        <w:rPr>
          <w:rFonts w:ascii="Courier New" w:hAnsi="Courier New"/>
        </w:rPr>
        <w:t>([A-Z])</w:t>
      </w:r>
    </w:p>
    <w:p w:rsidR="005B3662" w:rsidRDefault="005B3662" w:rsidP="0054162D">
      <w:r>
        <w:t>Je kunt op twee manieren gebruik maken van groepen:</w:t>
      </w:r>
    </w:p>
    <w:p w:rsidR="005B3662" w:rsidRDefault="005B3662" w:rsidP="005B3662">
      <w:pPr>
        <w:pStyle w:val="Lijstalinea"/>
        <w:numPr>
          <w:ilvl w:val="0"/>
          <w:numId w:val="24"/>
        </w:numPr>
      </w:pPr>
      <w:r>
        <w:t>In de zoek expressie</w:t>
      </w:r>
    </w:p>
    <w:p w:rsidR="005B3662" w:rsidRDefault="005B3662" w:rsidP="005B3662">
      <w:pPr>
        <w:pStyle w:val="Lijstalinea"/>
        <w:numPr>
          <w:ilvl w:val="0"/>
          <w:numId w:val="24"/>
        </w:numPr>
      </w:pPr>
      <w:r>
        <w:t>In de vervang expressie</w:t>
      </w:r>
    </w:p>
    <w:p w:rsidR="00650213" w:rsidRDefault="00650213" w:rsidP="00650213">
      <w:r>
        <w:t xml:space="preserve">Voordat we ingaan op de verschillende manieren van gebruik van groepen nog een opmerking: door gebruik te maken van groepen splits je de gevonden teksten (‘matches’) in onderdelen. Het is niet dat het verschillende expressies zijn die los toegepast worden. </w:t>
      </w:r>
    </w:p>
    <w:p w:rsidR="0013051A" w:rsidRDefault="0013051A" w:rsidP="0013051A">
      <w:pPr>
        <w:pStyle w:val="Kop2"/>
      </w:pPr>
      <w:r>
        <w:t>Groepen gebruiken in de zoek-expressie</w:t>
      </w:r>
    </w:p>
    <w:p w:rsidR="006823A0" w:rsidRPr="00DD3B6B" w:rsidRDefault="006823A0" w:rsidP="0054162D">
      <w:r w:rsidRPr="00DD3B6B">
        <w:t>Dat kan erg handig zijn bij repeterende zaken zoals “kijk of dit telefoonnummer twee keer in één regel voorkomt” als je wilt checken of mensen wel een apart mobile nummer en thuis nummer hebben opgegeven. Hiervoor gebruik je de groep als ‘</w:t>
      </w:r>
      <w:r w:rsidRPr="0013051A">
        <w:rPr>
          <w:b/>
          <w:i/>
        </w:rPr>
        <w:t>back reference</w:t>
      </w:r>
      <w:r w:rsidRPr="00DD3B6B">
        <w:t>’.</w:t>
      </w:r>
    </w:p>
    <w:p w:rsidR="006823A0" w:rsidRPr="00DD3B6B" w:rsidRDefault="006823A0" w:rsidP="0054162D">
      <w:r w:rsidRPr="00DD3B6B">
        <w:t>Stel je de volgende lijst met invoer voor: (</w:t>
      </w:r>
      <w:r w:rsidRPr="00DD3B6B">
        <w:rPr>
          <w:rFonts w:ascii="Courier New" w:hAnsi="Courier New"/>
        </w:rPr>
        <w:t>mobiele nummer;thuis nummer</w:t>
      </w:r>
      <w:r w:rsidRPr="00DD3B6B">
        <w:t>)</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lastRenderedPageBreak/>
        <w:t>0612345678;0581234567</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0698756355;0698756355</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0645454545;0581234567</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+31699988877;0581234567</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0651548748;0651548748</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0649798646;0581234567</w:t>
      </w:r>
    </w:p>
    <w:p w:rsidR="006823A0" w:rsidRPr="006823A0" w:rsidRDefault="006823A0" w:rsidP="006823A0">
      <w:pPr>
        <w:ind w:left="709"/>
        <w:contextualSpacing/>
        <w:rPr>
          <w:rFonts w:ascii="Courier New" w:hAnsi="Courier New"/>
          <w:lang w:val="en-US"/>
        </w:rPr>
      </w:pPr>
      <w:r w:rsidRPr="006823A0">
        <w:rPr>
          <w:rFonts w:ascii="Courier New" w:hAnsi="Courier New"/>
          <w:lang w:val="en-US"/>
        </w:rPr>
        <w:t>+31888571111;0581234567</w:t>
      </w:r>
    </w:p>
    <w:p w:rsidR="006823A0" w:rsidRDefault="006823A0" w:rsidP="00DD3B6B">
      <w:pPr>
        <w:keepNext/>
        <w:spacing w:before="240"/>
        <w:rPr>
          <w:lang w:val="en-US"/>
        </w:rPr>
      </w:pPr>
      <w:r>
        <w:rPr>
          <w:lang w:val="en-US"/>
        </w:rPr>
        <w:t>We gebruiken het volgende patroon:</w:t>
      </w:r>
    </w:p>
    <w:p w:rsidR="006823A0" w:rsidRPr="006823A0" w:rsidRDefault="006823A0" w:rsidP="006823A0">
      <w:pPr>
        <w:keepNext/>
        <w:ind w:firstLine="432"/>
        <w:rPr>
          <w:rFonts w:ascii="Courier New" w:hAnsi="Courier New"/>
          <w:lang w:val="en-US"/>
        </w:rPr>
      </w:pPr>
      <w:r w:rsidRPr="006823A0">
        <w:rPr>
          <w:rFonts w:ascii="Courier New" w:hAnsi="Courier New"/>
          <w:highlight w:val="yellow"/>
          <w:lang w:val="en-US"/>
        </w:rPr>
        <w:t>([0-9]</w:t>
      </w:r>
      <w:r>
        <w:rPr>
          <w:rFonts w:ascii="Courier New" w:hAnsi="Courier New"/>
          <w:highlight w:val="yellow"/>
          <w:lang w:val="en-US"/>
        </w:rPr>
        <w:t>{10}</w:t>
      </w:r>
      <w:r w:rsidRPr="006823A0">
        <w:rPr>
          <w:rFonts w:ascii="Courier New" w:hAnsi="Courier New"/>
          <w:highlight w:val="yellow"/>
          <w:lang w:val="en-US"/>
        </w:rPr>
        <w:t>)</w:t>
      </w:r>
      <w:r w:rsidRPr="006823A0">
        <w:rPr>
          <w:rFonts w:ascii="Courier New" w:hAnsi="Courier New"/>
          <w:lang w:val="en-US"/>
        </w:rPr>
        <w:t>;</w:t>
      </w:r>
      <w:r w:rsidRPr="006823A0">
        <w:rPr>
          <w:rFonts w:ascii="Courier New" w:hAnsi="Courier New"/>
          <w:highlight w:val="green"/>
          <w:lang w:val="en-US"/>
        </w:rPr>
        <w:t>\1</w:t>
      </w:r>
    </w:p>
    <w:p w:rsidR="0013051A" w:rsidRDefault="006823A0" w:rsidP="0054162D">
      <w:r w:rsidRPr="00DD3B6B">
        <w:t>Het geel gemarkeerde deel is  een groep omdat het tussen haken () staat. Dit gaat op zoek naar 10 opeenvolgende cijfers</w:t>
      </w:r>
      <w:r w:rsidR="0013051A">
        <w:t>:</w:t>
      </w:r>
    </w:p>
    <w:p w:rsidR="0013051A" w:rsidRDefault="006823A0" w:rsidP="0013051A">
      <w:pPr>
        <w:ind w:firstLine="708"/>
      </w:pPr>
      <w:r w:rsidRPr="0013051A">
        <w:rPr>
          <w:rFonts w:ascii="Courier New" w:hAnsi="Courier New"/>
        </w:rPr>
        <w:t>[0-9]</w:t>
      </w:r>
      <w:r w:rsidR="0013051A">
        <w:t xml:space="preserve"> </w:t>
      </w:r>
      <w:r w:rsidR="0013051A">
        <w:sym w:font="Wingdings" w:char="F0E0"/>
      </w:r>
      <w:r w:rsidR="0013051A">
        <w:t xml:space="preserve"> alle cijfers tussen 0 en 9 (inclusief)</w:t>
      </w:r>
    </w:p>
    <w:p w:rsidR="006823A0" w:rsidRDefault="0013051A" w:rsidP="0013051A">
      <w:pPr>
        <w:ind w:firstLine="708"/>
      </w:pPr>
      <w:r w:rsidRPr="0013051A">
        <w:rPr>
          <w:rFonts w:ascii="Courier New" w:hAnsi="Courier New"/>
        </w:rPr>
        <w:t>{10}</w:t>
      </w:r>
      <w:r w:rsidRPr="0013051A">
        <w:rPr>
          <w:rFonts w:ascii="Courier New" w:hAnsi="Courier New"/>
        </w:rPr>
        <w:sym w:font="Wingdings" w:char="F0E0"/>
      </w:r>
      <w:r>
        <w:t xml:space="preserve"> herhaal 10 keer</w:t>
      </w:r>
    </w:p>
    <w:p w:rsidR="0013051A" w:rsidRPr="00DD3B6B" w:rsidRDefault="0013051A" w:rsidP="0013051A">
      <w:pPr>
        <w:ind w:firstLine="708"/>
      </w:pPr>
      <w:r w:rsidRPr="0013051A">
        <w:rPr>
          <w:rFonts w:ascii="Courier New" w:hAnsi="Courier New"/>
        </w:rPr>
        <w:t>;</w:t>
      </w:r>
      <w:r>
        <w:t xml:space="preserve"> </w:t>
      </w:r>
      <w:r>
        <w:sym w:font="Wingdings" w:char="F0E0"/>
      </w:r>
      <w:r>
        <w:t xml:space="preserve"> het vaste teken punt-komma (geen speciaal teken!)</w:t>
      </w:r>
    </w:p>
    <w:p w:rsidR="00DD3B6B" w:rsidRDefault="006823A0" w:rsidP="0054162D">
      <w:r w:rsidRPr="00DD3B6B">
        <w:t xml:space="preserve">Het groen gemarkeerde deel is een </w:t>
      </w:r>
      <w:r w:rsidRPr="00DD3B6B">
        <w:rPr>
          <w:b/>
          <w:i/>
        </w:rPr>
        <w:t>back-reference</w:t>
      </w:r>
      <w:r w:rsidRPr="00DD3B6B">
        <w:t xml:space="preserve"> naar de eerste groep. Het betekent: </w:t>
      </w:r>
    </w:p>
    <w:p w:rsidR="006823A0" w:rsidRPr="00DD3B6B" w:rsidRDefault="006823A0" w:rsidP="00DD3B6B">
      <w:pPr>
        <w:ind w:firstLine="708"/>
        <w:rPr>
          <w:i/>
        </w:rPr>
      </w:pPr>
      <w:r w:rsidRPr="00DD3B6B">
        <w:rPr>
          <w:i/>
        </w:rPr>
        <w:t xml:space="preserve">hier moet hetzelfde gevonden worden als in de </w:t>
      </w:r>
      <w:r w:rsidRPr="0013051A">
        <w:rPr>
          <w:b/>
          <w:i/>
        </w:rPr>
        <w:t>eerste</w:t>
      </w:r>
      <w:r w:rsidRPr="00DD3B6B">
        <w:rPr>
          <w:i/>
        </w:rPr>
        <w:t xml:space="preserve"> groep. </w:t>
      </w:r>
    </w:p>
    <w:p w:rsidR="006823A0" w:rsidRPr="00DD3B6B" w:rsidRDefault="006823A0" w:rsidP="0054162D">
      <w:r w:rsidRPr="00DD3B6B">
        <w:t>Conclusie: als er vóór en na de puntkomma hetzelfde staat, dan is de expressie geldig.</w:t>
      </w:r>
    </w:p>
    <w:p w:rsidR="00FA1C48" w:rsidRDefault="00FA1C48" w:rsidP="0054162D">
      <w:pPr>
        <w:rPr>
          <w:lang w:val="en-US"/>
        </w:rPr>
      </w:pPr>
      <w:r>
        <w:rPr>
          <w:lang w:val="en-US"/>
        </w:rPr>
        <w:t>Resultaat:</w:t>
      </w:r>
    </w:p>
    <w:p w:rsidR="00FA1C48" w:rsidRPr="00FA1C48" w:rsidRDefault="00FA1C48" w:rsidP="00FA1C48">
      <w:pPr>
        <w:autoSpaceDE w:val="0"/>
        <w:autoSpaceDN w:val="0"/>
        <w:adjustRightInd w:val="0"/>
        <w:spacing w:after="0" w:line="240" w:lineRule="auto"/>
        <w:ind w:left="708"/>
        <w:rPr>
          <w:rFonts w:ascii="Courier New" w:hAnsi="Courier New" w:cs="Lucida Console"/>
          <w:sz w:val="18"/>
          <w:szCs w:val="18"/>
        </w:rPr>
      </w:pPr>
      <w:r w:rsidRPr="00FA1C48">
        <w:rPr>
          <w:rFonts w:ascii="Courier New" w:hAnsi="Courier New" w:cs="Lucida Console"/>
          <w:sz w:val="18"/>
          <w:szCs w:val="18"/>
        </w:rPr>
        <w:t>0698756355;0698756355</w:t>
      </w:r>
    </w:p>
    <w:p w:rsidR="00FA1C48" w:rsidRDefault="00FA1C48" w:rsidP="00FA1C48">
      <w:pPr>
        <w:autoSpaceDE w:val="0"/>
        <w:autoSpaceDN w:val="0"/>
        <w:adjustRightInd w:val="0"/>
        <w:spacing w:after="0" w:line="240" w:lineRule="auto"/>
        <w:ind w:left="708"/>
        <w:rPr>
          <w:rFonts w:ascii="Lucida Console" w:hAnsi="Lucida Console" w:cs="Lucida Console"/>
          <w:sz w:val="18"/>
          <w:szCs w:val="18"/>
        </w:rPr>
      </w:pPr>
      <w:r w:rsidRPr="00FA1C48">
        <w:rPr>
          <w:rFonts w:ascii="Courier New" w:hAnsi="Courier New" w:cs="Lucida Console"/>
          <w:sz w:val="18"/>
          <w:szCs w:val="18"/>
        </w:rPr>
        <w:t>0651548748;0651548748</w:t>
      </w:r>
    </w:p>
    <w:p w:rsidR="00E31CD3" w:rsidRDefault="00E31CD3" w:rsidP="00FA1C48">
      <w:pPr>
        <w:rPr>
          <w:noProof/>
          <w:lang w:eastAsia="nl-NL"/>
        </w:rPr>
      </w:pPr>
    </w:p>
    <w:p w:rsidR="0013051A" w:rsidRDefault="0013051A" w:rsidP="00FA1C48">
      <w:pPr>
        <w:rPr>
          <w:noProof/>
          <w:lang w:eastAsia="nl-NL"/>
        </w:rPr>
      </w:pPr>
      <w:r>
        <w:rPr>
          <w:noProof/>
          <w:lang w:eastAsia="nl-NL"/>
        </w:rPr>
        <w:t xml:space="preserve">We kunnen dit testen met de website </w:t>
      </w:r>
      <w:hyperlink r:id="rId13" w:history="1">
        <w:r w:rsidRPr="00BE6F85">
          <w:rPr>
            <w:rStyle w:val="Hyperlink"/>
            <w:noProof/>
            <w:lang w:eastAsia="nl-NL"/>
          </w:rPr>
          <w:t>http://www.regex101.com</w:t>
        </w:r>
      </w:hyperlink>
      <w:r>
        <w:rPr>
          <w:noProof/>
          <w:lang w:eastAsia="nl-NL"/>
        </w:rPr>
        <w:t xml:space="preserve">. De gemarkeerde tekst onder ‘Test string’ laat de gevonden resultaten zien. Let ook op de tekst rechtsboven: 2 matches in 249 (!!) stappen. </w:t>
      </w:r>
    </w:p>
    <w:p w:rsidR="00E31CD3" w:rsidRDefault="00E31CD3" w:rsidP="00FA1C48">
      <w:pPr>
        <w:rPr>
          <w:lang w:val="en-US"/>
        </w:rPr>
      </w:pPr>
      <w:r>
        <w:rPr>
          <w:noProof/>
          <w:lang w:eastAsia="nl-NL"/>
        </w:rPr>
        <w:lastRenderedPageBreak/>
        <w:drawing>
          <wp:inline distT="0" distB="0" distL="0" distR="0" wp14:anchorId="409D1298" wp14:editId="408AE2F9">
            <wp:extent cx="5324475" cy="362110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887"/>
                    <a:stretch/>
                  </pic:blipFill>
                  <pic:spPr bwMode="auto">
                    <a:xfrm>
                      <a:off x="0" y="0"/>
                      <a:ext cx="5324475" cy="3621109"/>
                    </a:xfrm>
                    <a:prstGeom prst="rect">
                      <a:avLst/>
                    </a:prstGeom>
                    <a:ln>
                      <a:noFill/>
                    </a:ln>
                    <a:extLst>
                      <a:ext uri="{53640926-AAD7-44D8-BBD7-CCE9431645EC}">
                        <a14:shadowObscured xmlns:a14="http://schemas.microsoft.com/office/drawing/2010/main"/>
                      </a:ext>
                    </a:extLst>
                  </pic:spPr>
                </pic:pic>
              </a:graphicData>
            </a:graphic>
          </wp:inline>
        </w:drawing>
      </w:r>
    </w:p>
    <w:p w:rsidR="00573B65" w:rsidRDefault="00573B65" w:rsidP="00573B65">
      <w:pPr>
        <w:pStyle w:val="Kop2"/>
      </w:pPr>
      <w:r>
        <w:t>Gebruik van groepen in de vervang expressive</w:t>
      </w:r>
    </w:p>
    <w:p w:rsidR="00573B65" w:rsidRPr="00727BD9" w:rsidRDefault="00573B65" w:rsidP="00573B65">
      <w:r w:rsidRPr="00727BD9">
        <w:t xml:space="preserve">Zoals gezegd in hoofdstuk </w:t>
      </w:r>
      <w:r w:rsidRPr="00727BD9">
        <w:fldChar w:fldCharType="begin"/>
      </w:r>
      <w:r w:rsidRPr="00727BD9">
        <w:instrText xml:space="preserve"> REF _Ref494725360 \w \h </w:instrText>
      </w:r>
      <w:r w:rsidRPr="00727BD9">
        <w:fldChar w:fldCharType="separate"/>
      </w:r>
      <w:r w:rsidRPr="00727BD9">
        <w:t>6</w:t>
      </w:r>
      <w:r w:rsidRPr="00727BD9">
        <w:fldChar w:fldCharType="end"/>
      </w:r>
      <w:r w:rsidRPr="00727BD9">
        <w:t xml:space="preserve"> kun je niet alleen zoeken maar ook vervangen. Daar is een voorbeeld gegevens over het vervangen van e</w:t>
      </w:r>
      <w:r w:rsidR="001E256B" w:rsidRPr="00727BD9">
        <w:t xml:space="preserve">en deel van een telefoonnummer. </w:t>
      </w:r>
    </w:p>
    <w:p w:rsidR="001E256B" w:rsidRPr="00727BD9" w:rsidRDefault="001E256B" w:rsidP="00573B65">
      <w:r w:rsidRPr="00727BD9">
        <w:t>We gebruiken weer de tekst:</w:t>
      </w:r>
    </w:p>
    <w:p w:rsidR="001E256B" w:rsidRPr="00670B0C" w:rsidRDefault="001E256B" w:rsidP="001E256B">
      <w:pPr>
        <w:ind w:left="432"/>
        <w:rPr>
          <w:rFonts w:ascii="Courier New" w:hAnsi="Courier New" w:cs="Courier New"/>
        </w:rPr>
      </w:pPr>
      <w:r w:rsidRPr="00670B0C">
        <w:rPr>
          <w:rFonts w:ascii="Courier New" w:hAnsi="Courier New" w:cs="Courier New"/>
        </w:rPr>
        <w:t>Mijn telefoonnummer is +316123456789 geworden.</w:t>
      </w:r>
    </w:p>
    <w:p w:rsidR="001E256B" w:rsidRPr="00670B0C" w:rsidRDefault="001E256B" w:rsidP="001E256B">
      <w:r>
        <w:t xml:space="preserve">Maar nu met een subtiel andere </w:t>
      </w:r>
      <w:r w:rsidRPr="00670B0C">
        <w:t xml:space="preserve">reguliere </w:t>
      </w:r>
      <w:r>
        <w:t>expressi</w:t>
      </w:r>
      <w:r w:rsidRPr="00670B0C">
        <w:t>e</w:t>
      </w:r>
    </w:p>
    <w:p w:rsidR="001E256B" w:rsidRPr="00670B0C" w:rsidRDefault="001E256B" w:rsidP="001E256B">
      <w:pPr>
        <w:ind w:left="432"/>
        <w:rPr>
          <w:rFonts w:ascii="Courier New" w:hAnsi="Courier New"/>
        </w:rPr>
      </w:pPr>
      <w:r w:rsidRPr="001E256B">
        <w:rPr>
          <w:rFonts w:ascii="Courier New" w:hAnsi="Courier New"/>
          <w:highlight w:val="yellow"/>
        </w:rPr>
        <w:t>(\+31)</w:t>
      </w:r>
      <w:r w:rsidRPr="001E256B">
        <w:rPr>
          <w:rFonts w:ascii="Courier New" w:hAnsi="Courier New"/>
          <w:highlight w:val="green"/>
        </w:rPr>
        <w:t>([0-9]+)</w:t>
      </w:r>
    </w:p>
    <w:p w:rsidR="008D3EDF" w:rsidRDefault="008D3EDF" w:rsidP="001E256B">
      <w:r>
        <w:t xml:space="preserve">Let op de backslash voor het plusteken: dat is nodig omdat het plusteken een speciaal teken is waarvan we de werking niet willen gebruiken omdat we een letterlijk plusteken zoeken. </w:t>
      </w:r>
    </w:p>
    <w:p w:rsidR="001E256B" w:rsidRPr="00670B0C" w:rsidRDefault="001E256B" w:rsidP="001E256B">
      <w:r>
        <w:t>Merk op dat we nu twee groepen hebben (groen en geel). De gele groep is nummer 1, en de groene nummer 2. We vinden dan het telefoonnummer: d</w:t>
      </w:r>
      <w:r w:rsidRPr="00670B0C">
        <w:t>e RegEx-engine zal als ‘match’ teruggeven:</w:t>
      </w:r>
    </w:p>
    <w:p w:rsidR="001E256B" w:rsidRPr="00670B0C" w:rsidRDefault="001E256B" w:rsidP="001E256B">
      <w:pPr>
        <w:ind w:left="432"/>
      </w:pPr>
      <w:r w:rsidRPr="00670B0C">
        <w:rPr>
          <w:rFonts w:ascii="Courier New" w:hAnsi="Courier New" w:cs="Courier New"/>
        </w:rPr>
        <w:t>+316123456789</w:t>
      </w:r>
    </w:p>
    <w:p w:rsidR="001E256B" w:rsidRDefault="001E256B" w:rsidP="001E256B">
      <w:r>
        <w:t>Maar dan verdeeld in twee groepen:</w:t>
      </w:r>
    </w:p>
    <w:p w:rsidR="001E256B" w:rsidRPr="00670B0C" w:rsidRDefault="001E256B" w:rsidP="001E256B">
      <w:pPr>
        <w:ind w:left="432"/>
      </w:pPr>
      <w:r w:rsidRPr="001E256B">
        <w:rPr>
          <w:rFonts w:ascii="Courier New" w:hAnsi="Courier New" w:cs="Courier New"/>
          <w:highlight w:val="yellow"/>
        </w:rPr>
        <w:t>+31</w:t>
      </w:r>
      <w:r w:rsidRPr="001E256B">
        <w:rPr>
          <w:rFonts w:ascii="Courier New" w:hAnsi="Courier New" w:cs="Courier New"/>
          <w:highlight w:val="green"/>
        </w:rPr>
        <w:t>6123456789</w:t>
      </w:r>
    </w:p>
    <w:p w:rsidR="001E256B" w:rsidRDefault="001E256B" w:rsidP="001E256B">
      <w:r>
        <w:t xml:space="preserve">De RegEx engine onthoudt dus hoe de match opgedeeld is in groepen. </w:t>
      </w:r>
    </w:p>
    <w:p w:rsidR="001E256B" w:rsidRDefault="001E256B" w:rsidP="001E256B">
      <w:r>
        <w:t>Bij het gebruik van een ‘vervang’-instructie, maak je gebruik van normale tekst én speciale RegEx tekens. We gebruiken nu de volgende vervang-expressie:</w:t>
      </w:r>
    </w:p>
    <w:p w:rsidR="001E256B" w:rsidRPr="001E256B" w:rsidRDefault="001E256B" w:rsidP="001E256B">
      <w:pPr>
        <w:ind w:left="432"/>
        <w:rPr>
          <w:rFonts w:ascii="Courier New" w:hAnsi="Courier New" w:cs="Courier New"/>
        </w:rPr>
      </w:pPr>
      <w:r w:rsidRPr="00727BD9">
        <w:rPr>
          <w:rFonts w:ascii="Courier New" w:hAnsi="Courier New" w:cs="Courier New"/>
          <w:highlight w:val="lightGray"/>
        </w:rPr>
        <w:t>0</w:t>
      </w:r>
      <w:r w:rsidRPr="00DE288B">
        <w:rPr>
          <w:rFonts w:ascii="Courier New" w:hAnsi="Courier New" w:cs="Courier New"/>
          <w:highlight w:val="green"/>
        </w:rPr>
        <w:t>\2</w:t>
      </w:r>
    </w:p>
    <w:p w:rsidR="00DE288B" w:rsidRDefault="00DE288B" w:rsidP="001E256B">
      <w:r>
        <w:lastRenderedPageBreak/>
        <w:t>De groene tekst is een referentie naar de 2</w:t>
      </w:r>
      <w:r w:rsidRPr="00DE288B">
        <w:rPr>
          <w:vertAlign w:val="superscript"/>
        </w:rPr>
        <w:t>e</w:t>
      </w:r>
      <w:r>
        <w:t xml:space="preserve"> groep. De eerste nul (</w:t>
      </w:r>
      <w:r w:rsidRPr="00DE288B">
        <w:rPr>
          <w:rFonts w:ascii="Courier New" w:hAnsi="Courier New"/>
        </w:rPr>
        <w:t>0</w:t>
      </w:r>
      <w:r>
        <w:t>) is een normaal teken (vaste tekst) die gewoon meegestuurd wordt. Wat we dus eigenlijk zeggen met deze zoek vervang actie:</w:t>
      </w:r>
    </w:p>
    <w:p w:rsidR="00DE288B" w:rsidRDefault="00DE288B" w:rsidP="00DE288B">
      <w:pPr>
        <w:ind w:left="708"/>
      </w:pPr>
      <w:r>
        <w:t>Zoek in de tekst naar twee groepen tekst: eerst +31 gevolgd door een serie getallen. Als je die combinatie gevonden hebt, dan moet je als uitvoer een nul sturen gevolgd door de tweede groep.</w:t>
      </w:r>
    </w:p>
    <w:p w:rsidR="001E256B" w:rsidRDefault="00DE288B" w:rsidP="001E256B">
      <w:r>
        <w:t>Dit levert dan uiteindelijk de volgende output:</w:t>
      </w:r>
    </w:p>
    <w:p w:rsidR="001E256B" w:rsidRPr="00670B0C" w:rsidRDefault="001E256B" w:rsidP="001E256B">
      <w:pPr>
        <w:ind w:left="432"/>
        <w:rPr>
          <w:rFonts w:ascii="Courier New" w:hAnsi="Courier New" w:cs="Courier New"/>
          <w:lang w:val="en-US"/>
        </w:rPr>
      </w:pPr>
      <w:r w:rsidRPr="00670B0C">
        <w:rPr>
          <w:rFonts w:ascii="Courier New" w:hAnsi="Courier New" w:cs="Courier New"/>
          <w:lang w:val="en-US"/>
        </w:rPr>
        <w:t>Mijn telefoonnu</w:t>
      </w:r>
      <w:r>
        <w:rPr>
          <w:rFonts w:ascii="Courier New" w:hAnsi="Courier New" w:cs="Courier New"/>
          <w:lang w:val="en-US"/>
        </w:rPr>
        <w:t xml:space="preserve">mmer is </w:t>
      </w:r>
      <w:r w:rsidRPr="00727BD9">
        <w:rPr>
          <w:rFonts w:ascii="Courier New" w:hAnsi="Courier New" w:cs="Courier New"/>
          <w:highlight w:val="lightGray"/>
          <w:lang w:val="en-US"/>
        </w:rPr>
        <w:t>0</w:t>
      </w:r>
      <w:r w:rsidRPr="00727BD9">
        <w:rPr>
          <w:rFonts w:ascii="Courier New" w:hAnsi="Courier New" w:cs="Courier New"/>
          <w:highlight w:val="green"/>
          <w:lang w:val="en-US"/>
        </w:rPr>
        <w:t>6123456789</w:t>
      </w:r>
      <w:r w:rsidRPr="00670B0C">
        <w:rPr>
          <w:rFonts w:ascii="Courier New" w:hAnsi="Courier New" w:cs="Courier New"/>
          <w:lang w:val="en-US"/>
        </w:rPr>
        <w:t xml:space="preserve"> geworden.</w:t>
      </w:r>
    </w:p>
    <w:p w:rsidR="00DE288B" w:rsidRDefault="00DE288B" w:rsidP="00573B65">
      <w:pPr>
        <w:rPr>
          <w:lang w:val="en-US"/>
        </w:rPr>
      </w:pPr>
    </w:p>
    <w:p w:rsidR="00573B65" w:rsidRDefault="00573B65" w:rsidP="00573B65">
      <w:pPr>
        <w:rPr>
          <w:noProof/>
          <w:lang w:eastAsia="nl-NL"/>
        </w:rPr>
      </w:pPr>
    </w:p>
    <w:p w:rsidR="00727BD9" w:rsidRDefault="00727BD9" w:rsidP="008D3EDF">
      <w:pPr>
        <w:rPr>
          <w:noProof/>
          <w:lang w:eastAsia="nl-NL"/>
        </w:rPr>
      </w:pPr>
    </w:p>
    <w:p w:rsidR="008D3EDF" w:rsidRDefault="00573B65" w:rsidP="008D3EDF">
      <w:pPr>
        <w:rPr>
          <w:lang w:val="en-US"/>
        </w:rPr>
      </w:pPr>
      <w:r>
        <w:rPr>
          <w:noProof/>
          <w:lang w:eastAsia="nl-NL"/>
        </w:rPr>
        <w:drawing>
          <wp:inline distT="0" distB="0" distL="0" distR="0" wp14:anchorId="76B8E150" wp14:editId="4EE5895C">
            <wp:extent cx="3782060" cy="3425677"/>
            <wp:effectExtent l="0" t="0" r="889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924" t="21320" r="32780"/>
                    <a:stretch/>
                  </pic:blipFill>
                  <pic:spPr bwMode="auto">
                    <a:xfrm>
                      <a:off x="0" y="0"/>
                      <a:ext cx="3785084" cy="3428416"/>
                    </a:xfrm>
                    <a:prstGeom prst="rect">
                      <a:avLst/>
                    </a:prstGeom>
                    <a:ln>
                      <a:noFill/>
                    </a:ln>
                    <a:extLst>
                      <a:ext uri="{53640926-AAD7-44D8-BBD7-CCE9431645EC}">
                        <a14:shadowObscured xmlns:a14="http://schemas.microsoft.com/office/drawing/2010/main"/>
                      </a:ext>
                    </a:extLst>
                  </pic:spPr>
                </pic:pic>
              </a:graphicData>
            </a:graphic>
          </wp:inline>
        </w:drawing>
      </w:r>
      <w:r w:rsidR="008D3EDF" w:rsidRPr="008D3EDF">
        <w:rPr>
          <w:lang w:val="en-US"/>
        </w:rPr>
        <w:t xml:space="preserve"> </w:t>
      </w:r>
    </w:p>
    <w:p w:rsidR="008D3EDF" w:rsidRPr="00727BD9" w:rsidRDefault="008D3EDF" w:rsidP="008D3EDF">
      <w:r w:rsidRPr="00727BD9">
        <w:t xml:space="preserve">Je kunt het ook bijvoorbeeld het telefoonnummer </w:t>
      </w:r>
      <w:r w:rsidRPr="00727BD9">
        <w:rPr>
          <w:b/>
        </w:rPr>
        <w:t>leesbaarder</w:t>
      </w:r>
      <w:r w:rsidRPr="00727BD9">
        <w:t xml:space="preserve"> maken. We gebruiken de volgende reguliere expressie</w:t>
      </w:r>
      <w:r w:rsidR="00727BD9" w:rsidRPr="00727BD9">
        <w:t xml:space="preserve"> om te zoeken. Let op de kleuren die consequent gebruikt zijn om de groepen aan te wijzen.</w:t>
      </w:r>
    </w:p>
    <w:p w:rsidR="00573B65" w:rsidRPr="00727BD9" w:rsidRDefault="008D3EDF" w:rsidP="008D3EDF">
      <w:pPr>
        <w:ind w:left="708"/>
      </w:pPr>
      <w:r w:rsidRPr="00727BD9">
        <w:rPr>
          <w:rFonts w:ascii="Courier New" w:hAnsi="Courier New"/>
          <w:highlight w:val="yellow"/>
        </w:rPr>
        <w:t>(\+31)</w:t>
      </w:r>
      <w:r w:rsidRPr="00727BD9">
        <w:rPr>
          <w:rFonts w:ascii="Courier New" w:hAnsi="Courier New"/>
          <w:highlight w:val="green"/>
        </w:rPr>
        <w:t>(6)</w:t>
      </w:r>
      <w:r w:rsidRPr="00727BD9">
        <w:rPr>
          <w:rFonts w:ascii="Courier New" w:hAnsi="Courier New"/>
          <w:highlight w:val="cyan"/>
        </w:rPr>
        <w:t>([0-9]{3})</w:t>
      </w:r>
      <w:r w:rsidRPr="00727BD9">
        <w:rPr>
          <w:rFonts w:ascii="Courier New" w:hAnsi="Courier New"/>
          <w:highlight w:val="magenta"/>
        </w:rPr>
        <w:t>([0-9]{3})</w:t>
      </w:r>
      <w:r w:rsidRPr="00727BD9">
        <w:rPr>
          <w:rFonts w:ascii="Courier New" w:hAnsi="Courier New"/>
          <w:color w:val="FFFFFF" w:themeColor="background1"/>
          <w:highlight w:val="blue"/>
        </w:rPr>
        <w:t>([0-9]{3})</w:t>
      </w:r>
    </w:p>
    <w:p w:rsidR="008D3EDF" w:rsidRPr="00727BD9" w:rsidRDefault="008D3EDF" w:rsidP="00573B65">
      <w:r w:rsidRPr="00727BD9">
        <w:t>We vervangen met onderstaande expressie. Let op de spaties tussen de groep referenties.</w:t>
      </w:r>
    </w:p>
    <w:p w:rsidR="008D3EDF" w:rsidRPr="00727BD9" w:rsidRDefault="008D3EDF" w:rsidP="008D3EDF">
      <w:pPr>
        <w:ind w:left="708"/>
      </w:pPr>
      <w:r w:rsidRPr="00727BD9">
        <w:rPr>
          <w:rFonts w:ascii="Courier New" w:hAnsi="Courier New"/>
          <w:highlight w:val="lightGray"/>
        </w:rPr>
        <w:t>0</w:t>
      </w:r>
      <w:r w:rsidRPr="00727BD9">
        <w:rPr>
          <w:rFonts w:ascii="Courier New" w:hAnsi="Courier New"/>
          <w:highlight w:val="green"/>
        </w:rPr>
        <w:t>\2</w:t>
      </w:r>
      <w:r w:rsidRPr="00727BD9">
        <w:rPr>
          <w:rFonts w:ascii="Courier New" w:hAnsi="Courier New"/>
        </w:rPr>
        <w:t>-</w:t>
      </w:r>
      <w:r w:rsidRPr="00727BD9">
        <w:rPr>
          <w:rFonts w:ascii="Courier New" w:hAnsi="Courier New"/>
          <w:highlight w:val="cyan"/>
        </w:rPr>
        <w:t>\3</w:t>
      </w:r>
      <w:r w:rsidRPr="00727BD9">
        <w:rPr>
          <w:rFonts w:ascii="Courier New" w:hAnsi="Courier New"/>
        </w:rPr>
        <w:t xml:space="preserve"> </w:t>
      </w:r>
      <w:r w:rsidRPr="00727BD9">
        <w:rPr>
          <w:rFonts w:ascii="Courier New" w:hAnsi="Courier New"/>
          <w:highlight w:val="magenta"/>
        </w:rPr>
        <w:t>\4</w:t>
      </w:r>
      <w:r w:rsidRPr="00727BD9">
        <w:rPr>
          <w:rFonts w:ascii="Courier New" w:hAnsi="Courier New"/>
        </w:rPr>
        <w:t xml:space="preserve"> </w:t>
      </w:r>
      <w:r w:rsidRPr="00727BD9">
        <w:rPr>
          <w:rFonts w:ascii="Courier New" w:hAnsi="Courier New"/>
          <w:color w:val="FFFFFF" w:themeColor="background1"/>
          <w:highlight w:val="blue"/>
        </w:rPr>
        <w:t>\5</w:t>
      </w:r>
    </w:p>
    <w:p w:rsidR="00727BD9" w:rsidRPr="00727BD9" w:rsidRDefault="008D3EDF" w:rsidP="00573B65">
      <w:r w:rsidRPr="00727BD9">
        <w:t xml:space="preserve">Levert: </w:t>
      </w:r>
    </w:p>
    <w:p w:rsidR="008D3EDF" w:rsidRPr="00727BD9" w:rsidRDefault="008D3EDF" w:rsidP="00727BD9">
      <w:pPr>
        <w:ind w:left="432"/>
      </w:pPr>
      <w:r w:rsidRPr="00727BD9">
        <w:rPr>
          <w:rFonts w:ascii="Courier New" w:hAnsi="Courier New"/>
        </w:rPr>
        <w:t xml:space="preserve">Mijn telefoonnummer is </w:t>
      </w:r>
      <w:r w:rsidRPr="00727BD9">
        <w:rPr>
          <w:rFonts w:ascii="Courier New" w:hAnsi="Courier New"/>
          <w:highlight w:val="lightGray"/>
        </w:rPr>
        <w:t>0</w:t>
      </w:r>
      <w:r w:rsidRPr="00727BD9">
        <w:rPr>
          <w:rFonts w:ascii="Courier New" w:hAnsi="Courier New"/>
          <w:highlight w:val="green"/>
        </w:rPr>
        <w:t>6</w:t>
      </w:r>
      <w:r w:rsidRPr="00727BD9">
        <w:rPr>
          <w:rFonts w:ascii="Courier New" w:hAnsi="Courier New"/>
        </w:rPr>
        <w:t>-</w:t>
      </w:r>
      <w:r w:rsidRPr="00727BD9">
        <w:rPr>
          <w:rFonts w:ascii="Courier New" w:hAnsi="Courier New"/>
          <w:highlight w:val="cyan"/>
        </w:rPr>
        <w:t>123</w:t>
      </w:r>
      <w:r w:rsidRPr="00727BD9">
        <w:rPr>
          <w:rFonts w:ascii="Courier New" w:hAnsi="Courier New"/>
        </w:rPr>
        <w:t xml:space="preserve"> </w:t>
      </w:r>
      <w:r w:rsidRPr="00727BD9">
        <w:rPr>
          <w:rFonts w:ascii="Courier New" w:hAnsi="Courier New"/>
          <w:highlight w:val="magenta"/>
        </w:rPr>
        <w:t>456</w:t>
      </w:r>
      <w:r w:rsidRPr="00727BD9">
        <w:rPr>
          <w:rFonts w:ascii="Courier New" w:hAnsi="Courier New"/>
        </w:rPr>
        <w:t xml:space="preserve"> </w:t>
      </w:r>
      <w:r w:rsidRPr="00727BD9">
        <w:rPr>
          <w:rFonts w:ascii="Courier New" w:hAnsi="Courier New"/>
          <w:color w:val="FFFFFF" w:themeColor="background1"/>
          <w:highlight w:val="blue"/>
        </w:rPr>
        <w:t>789</w:t>
      </w:r>
      <w:r w:rsidRPr="00727BD9">
        <w:rPr>
          <w:rFonts w:ascii="Courier New" w:hAnsi="Courier New"/>
        </w:rPr>
        <w:t xml:space="preserve"> geworde</w:t>
      </w:r>
      <w:r w:rsidR="00727BD9" w:rsidRPr="00727BD9">
        <w:rPr>
          <w:rFonts w:ascii="Courier New" w:hAnsi="Courier New"/>
        </w:rPr>
        <w:t>n</w:t>
      </w:r>
    </w:p>
    <w:p w:rsidR="00727BD9" w:rsidRDefault="00727BD9" w:rsidP="00573B65">
      <w:pPr>
        <w:rPr>
          <w:noProof/>
          <w:lang w:eastAsia="nl-NL"/>
        </w:rPr>
      </w:pPr>
    </w:p>
    <w:p w:rsidR="00727BD9" w:rsidRDefault="00727BD9" w:rsidP="00573B65">
      <w:pPr>
        <w:rPr>
          <w:noProof/>
          <w:lang w:eastAsia="nl-NL"/>
        </w:rPr>
      </w:pPr>
    </w:p>
    <w:p w:rsidR="008D3EDF" w:rsidRPr="00573B65" w:rsidRDefault="00727BD9" w:rsidP="00573B65">
      <w:pPr>
        <w:rPr>
          <w:lang w:val="en-US"/>
        </w:rPr>
      </w:pPr>
      <w:r>
        <w:rPr>
          <w:noProof/>
          <w:lang w:eastAsia="nl-NL"/>
        </w:rPr>
        <w:lastRenderedPageBreak/>
        <w:drawing>
          <wp:inline distT="0" distB="0" distL="0" distR="0" wp14:anchorId="4A23884A" wp14:editId="052D387B">
            <wp:extent cx="3810000" cy="3333394"/>
            <wp:effectExtent l="0" t="0" r="0"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64" t="21657" r="31694"/>
                    <a:stretch/>
                  </pic:blipFill>
                  <pic:spPr bwMode="auto">
                    <a:xfrm>
                      <a:off x="0" y="0"/>
                      <a:ext cx="3813076" cy="3336085"/>
                    </a:xfrm>
                    <a:prstGeom prst="rect">
                      <a:avLst/>
                    </a:prstGeom>
                    <a:ln>
                      <a:noFill/>
                    </a:ln>
                    <a:extLst>
                      <a:ext uri="{53640926-AAD7-44D8-BBD7-CCE9431645EC}">
                        <a14:shadowObscured xmlns:a14="http://schemas.microsoft.com/office/drawing/2010/main"/>
                      </a:ext>
                    </a:extLst>
                  </pic:spPr>
                </pic:pic>
              </a:graphicData>
            </a:graphic>
          </wp:inline>
        </w:drawing>
      </w:r>
    </w:p>
    <w:p w:rsidR="00A93A5E" w:rsidRDefault="00A93A5E" w:rsidP="00A93A5E">
      <w:pPr>
        <w:pStyle w:val="Kop1"/>
      </w:pPr>
      <w:bookmarkStart w:id="9" w:name="_Ref498960217"/>
      <w:bookmarkStart w:id="10" w:name="_Toc500920042"/>
      <w:r>
        <w:t>Modifiers / RegEx flags</w:t>
      </w:r>
      <w:bookmarkEnd w:id="9"/>
      <w:bookmarkEnd w:id="10"/>
    </w:p>
    <w:p w:rsidR="00A93A5E" w:rsidRPr="00DD3B6B" w:rsidRDefault="00A93A5E" w:rsidP="00A93A5E">
      <w:r w:rsidRPr="00DD3B6B">
        <w:t>Je kunt het gedrag van de zoekopdracht beïnvloeden met vlaggen. Die staan achter de laatste delimiter.</w:t>
      </w:r>
      <w:r w:rsidR="00727BD9">
        <w:t xml:space="preserve"> In de website van </w:t>
      </w:r>
      <w:hyperlink r:id="rId17" w:history="1">
        <w:r w:rsidR="00727BD9" w:rsidRPr="00772F5F">
          <w:rPr>
            <w:rStyle w:val="Hyperlink"/>
          </w:rPr>
          <w:t>http://www.regex101.com</w:t>
        </w:r>
      </w:hyperlink>
      <w:r w:rsidR="00727BD9">
        <w:t xml:space="preserve"> staan ze achteraan en kun je ze met een muisklik eenvoudig aan- of uitzetten.</w:t>
      </w:r>
    </w:p>
    <w:p w:rsidR="00A93A5E" w:rsidRPr="00DD3B6B" w:rsidRDefault="00A93A5E" w:rsidP="00A93A5E">
      <w:r w:rsidRPr="00DD3B6B">
        <w:t xml:space="preserve">Standaard regex = </w:t>
      </w:r>
      <w:r w:rsidRPr="00DD3B6B">
        <w:rPr>
          <w:rFonts w:ascii="Courier New" w:hAnsi="Courier New"/>
        </w:rPr>
        <w:t>&lt;delimiter&gt;&lt;opdracht&gt;&lt;delimiter&gt;</w:t>
      </w:r>
    </w:p>
    <w:p w:rsidR="00A93A5E" w:rsidRPr="00DD3B6B" w:rsidRDefault="00A93A5E" w:rsidP="00A93A5E">
      <w:r w:rsidRPr="00DD3B6B">
        <w:t xml:space="preserve">Typisch wordt de forward slash (‘/’) gebruikt. </w:t>
      </w:r>
    </w:p>
    <w:p w:rsidR="00A93A5E" w:rsidRPr="00DD3B6B" w:rsidRDefault="00A93A5E" w:rsidP="00A93A5E">
      <w:r w:rsidRPr="00DD3B6B">
        <w:t xml:space="preserve">Eenvoudiger = </w:t>
      </w:r>
      <w:r w:rsidRPr="00DD3B6B">
        <w:rPr>
          <w:rFonts w:ascii="Courier New" w:hAnsi="Courier New"/>
        </w:rPr>
        <w:t>/…../g</w:t>
      </w:r>
      <w:r w:rsidRPr="00DD3B6B">
        <w:rPr>
          <w:rFonts w:ascii="Courier New" w:hAnsi="Courier New"/>
          <w:highlight w:val="green"/>
        </w:rPr>
        <w:t>i</w:t>
      </w:r>
    </w:p>
    <w:p w:rsidR="00A93A5E" w:rsidRDefault="00A93A5E" w:rsidP="00A93A5E">
      <w:pPr>
        <w:rPr>
          <w:noProof/>
          <w:lang w:eastAsia="nl-NL"/>
        </w:rPr>
      </w:pPr>
      <w:r w:rsidRPr="00DD3B6B">
        <w:t>Door aan het einde de modifier ‘</w:t>
      </w:r>
      <w:r w:rsidRPr="00DD3B6B">
        <w:rPr>
          <w:rFonts w:ascii="Courier New" w:hAnsi="Courier New"/>
        </w:rPr>
        <w:t>i</w:t>
      </w:r>
      <w:r w:rsidRPr="00DD3B6B">
        <w:t xml:space="preserve">’ te gebruiken wordt de hele matching </w:t>
      </w:r>
      <w:r w:rsidRPr="00DD3B6B">
        <w:rPr>
          <w:b/>
        </w:rPr>
        <w:t>case-insensitive</w:t>
      </w:r>
      <w:r>
        <w:t>.</w:t>
      </w:r>
      <w:r>
        <w:rPr>
          <w:lang w:val="en-US"/>
        </w:rPr>
        <w:br w:type="page"/>
      </w:r>
    </w:p>
    <w:p w:rsidR="00A93A5E" w:rsidRDefault="00A93A5E" w:rsidP="00A93A5E">
      <w:pPr>
        <w:rPr>
          <w:noProof/>
          <w:lang w:eastAsia="nl-NL"/>
        </w:rPr>
      </w:pPr>
    </w:p>
    <w:p w:rsidR="00A93A5E" w:rsidRDefault="00A93A5E" w:rsidP="00A93A5E">
      <w:pPr>
        <w:rPr>
          <w:lang w:val="en-US"/>
        </w:rPr>
      </w:pPr>
      <w:r>
        <w:rPr>
          <w:noProof/>
          <w:lang w:eastAsia="nl-NL"/>
        </w:rPr>
        <mc:AlternateContent>
          <mc:Choice Requires="wps">
            <w:drawing>
              <wp:anchor distT="0" distB="0" distL="114300" distR="114300" simplePos="0" relativeHeight="251698176" behindDoc="0" locked="0" layoutInCell="1" allowOverlap="1" wp14:anchorId="6CB5655F" wp14:editId="05FED9B7">
                <wp:simplePos x="0" y="0"/>
                <wp:positionH relativeFrom="column">
                  <wp:posOffset>3075856</wp:posOffset>
                </wp:positionH>
                <wp:positionV relativeFrom="paragraph">
                  <wp:posOffset>1097197</wp:posOffset>
                </wp:positionV>
                <wp:extent cx="2250219" cy="946205"/>
                <wp:effectExtent l="57150" t="57150" r="0" b="82550"/>
                <wp:wrapNone/>
                <wp:docPr id="8" name="Rechte verbindingslijn met pijl 8"/>
                <wp:cNvGraphicFramePr/>
                <a:graphic xmlns:a="http://schemas.openxmlformats.org/drawingml/2006/main">
                  <a:graphicData uri="http://schemas.microsoft.com/office/word/2010/wordprocessingShape">
                    <wps:wsp>
                      <wps:cNvCnPr/>
                      <wps:spPr>
                        <a:xfrm flipV="1">
                          <a:off x="0" y="0"/>
                          <a:ext cx="2250219" cy="9462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70E8B8D" id="_x0000_t32" coordsize="21600,21600" o:spt="32" o:oned="t" path="m,l21600,21600e" filled="f">
                <v:path arrowok="t" fillok="f" o:connecttype="none"/>
                <o:lock v:ext="edit" shapetype="t"/>
              </v:shapetype>
              <v:shape id="Rechte verbindingslijn met pijl 8" o:spid="_x0000_s1026" type="#_x0000_t32" style="position:absolute;margin-left:242.2pt;margin-top:86.4pt;width:177.2pt;height:74.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" strokecolor="#c0504d [3205]" strokeweight="3pt">
                <v:stroke endarrow="block"/>
                <v:shadow on="t" color="black" opacity="22937f" origin=",.5" offset="0,.63889mm"/>
              </v:shape>
            </w:pict>
          </mc:Fallback>
        </mc:AlternateContent>
      </w:r>
      <w:r>
        <w:rPr>
          <w:noProof/>
          <w:lang w:eastAsia="nl-NL"/>
        </w:rPr>
        <w:drawing>
          <wp:inline distT="0" distB="0" distL="0" distR="0" wp14:anchorId="1CF2E539" wp14:editId="2D5087D6">
            <wp:extent cx="5669280" cy="4091025"/>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874" r="24914"/>
                    <a:stretch/>
                  </pic:blipFill>
                  <pic:spPr bwMode="auto">
                    <a:xfrm>
                      <a:off x="0" y="0"/>
                      <a:ext cx="5682366" cy="4100468"/>
                    </a:xfrm>
                    <a:prstGeom prst="rect">
                      <a:avLst/>
                    </a:prstGeom>
                    <a:ln>
                      <a:noFill/>
                    </a:ln>
                    <a:extLst>
                      <a:ext uri="{53640926-AAD7-44D8-BBD7-CCE9431645EC}">
                        <a14:shadowObscured xmlns:a14="http://schemas.microsoft.com/office/drawing/2010/main"/>
                      </a:ext>
                    </a:extLst>
                  </pic:spPr>
                </pic:pic>
              </a:graphicData>
            </a:graphic>
          </wp:inline>
        </w:drawing>
      </w:r>
    </w:p>
    <w:p w:rsidR="00464EF7" w:rsidRPr="001A242C" w:rsidRDefault="00464EF7" w:rsidP="00AC3D3A">
      <w:pPr>
        <w:pStyle w:val="Kop1"/>
        <w:rPr>
          <w:lang w:val="nl-NL"/>
        </w:rPr>
      </w:pPr>
      <w:bookmarkStart w:id="11" w:name="_Toc500920043"/>
      <w:r w:rsidRPr="001A242C">
        <w:rPr>
          <w:lang w:val="nl-NL"/>
        </w:rPr>
        <w:t>Oefening</w:t>
      </w:r>
      <w:r w:rsidR="00D82792">
        <w:rPr>
          <w:lang w:val="nl-NL"/>
        </w:rPr>
        <w:t>en</w:t>
      </w:r>
      <w:bookmarkEnd w:id="11"/>
    </w:p>
    <w:p w:rsidR="00072499" w:rsidRDefault="00072499" w:rsidP="00AC6793">
      <w:r>
        <w:t xml:space="preserve">Voor deze oefeningen maken we gebruiken van de website </w:t>
      </w:r>
      <w:hyperlink r:id="rId19" w:history="1">
        <w:r w:rsidRPr="001A242C">
          <w:rPr>
            <w:rStyle w:val="Hyperlink"/>
          </w:rPr>
          <w:t>https://regex101.com/</w:t>
        </w:r>
      </w:hyperlink>
      <w:r w:rsidRPr="001A242C">
        <w:t>.</w:t>
      </w:r>
      <w:r>
        <w:t xml:space="preserve"> </w:t>
      </w:r>
    </w:p>
    <w:p w:rsidR="00072499" w:rsidRDefault="00E71BE7" w:rsidP="00AC6793">
      <w:r>
        <w:rPr>
          <w:noProof/>
          <w:lang w:eastAsia="nl-NL"/>
        </w:rPr>
        <w:lastRenderedPageBreak/>
        <mc:AlternateContent>
          <mc:Choice Requires="wps">
            <w:drawing>
              <wp:anchor distT="0" distB="0" distL="114300" distR="114300" simplePos="0" relativeHeight="251686912" behindDoc="0" locked="0" layoutInCell="1" allowOverlap="1" wp14:anchorId="7DBED9A6" wp14:editId="1DB0C120">
                <wp:simplePos x="0" y="0"/>
                <wp:positionH relativeFrom="column">
                  <wp:posOffset>276999</wp:posOffset>
                </wp:positionH>
                <wp:positionV relativeFrom="paragraph">
                  <wp:posOffset>3282867</wp:posOffset>
                </wp:positionV>
                <wp:extent cx="4364962" cy="2401294"/>
                <wp:effectExtent l="0" t="38100" r="55245" b="18415"/>
                <wp:wrapNone/>
                <wp:docPr id="25" name="Rechte verbindingslijn met pijl 25"/>
                <wp:cNvGraphicFramePr/>
                <a:graphic xmlns:a="http://schemas.openxmlformats.org/drawingml/2006/main">
                  <a:graphicData uri="http://schemas.microsoft.com/office/word/2010/wordprocessingShape">
                    <wps:wsp>
                      <wps:cNvCnPr/>
                      <wps:spPr>
                        <a:xfrm flipV="1">
                          <a:off x="0" y="0"/>
                          <a:ext cx="4364962" cy="2401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018B6" id="Rechte verbindingslijn met pijl 25" o:spid="_x0000_s1026" type="#_x0000_t32" style="position:absolute;margin-left:21.8pt;margin-top:258.5pt;width:343.7pt;height:189.1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" strokecolor="#4579b8 [3044]">
                <v:stroke endarrow="block"/>
              </v:shape>
            </w:pict>
          </mc:Fallback>
        </mc:AlternateContent>
      </w:r>
      <w:r>
        <w:rPr>
          <w:noProof/>
          <w:lang w:eastAsia="nl-NL"/>
        </w:rPr>
        <mc:AlternateContent>
          <mc:Choice Requires="wps">
            <w:drawing>
              <wp:anchor distT="0" distB="0" distL="114300" distR="114300" simplePos="0" relativeHeight="251682816" behindDoc="0" locked="0" layoutInCell="1" allowOverlap="1" wp14:anchorId="5E254D8A" wp14:editId="581C8D55">
                <wp:simplePos x="0" y="0"/>
                <wp:positionH relativeFrom="column">
                  <wp:posOffset>261095</wp:posOffset>
                </wp:positionH>
                <wp:positionV relativeFrom="paragraph">
                  <wp:posOffset>1501774</wp:posOffset>
                </wp:positionV>
                <wp:extent cx="3839707" cy="4015409"/>
                <wp:effectExtent l="0" t="38100" r="46990" b="23495"/>
                <wp:wrapNone/>
                <wp:docPr id="22" name="Rechte verbindingslijn met pijl 22"/>
                <wp:cNvGraphicFramePr/>
                <a:graphic xmlns:a="http://schemas.openxmlformats.org/drawingml/2006/main">
                  <a:graphicData uri="http://schemas.microsoft.com/office/word/2010/wordprocessingShape">
                    <wps:wsp>
                      <wps:cNvCnPr/>
                      <wps:spPr>
                        <a:xfrm flipV="1">
                          <a:off x="0" y="0"/>
                          <a:ext cx="3839707" cy="4015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85148" id="Rechte verbindingslijn met pijl 22" o:spid="_x0000_s1026" type="#_x0000_t32" style="position:absolute;margin-left:20.55pt;margin-top:118.25pt;width:302.35pt;height:316.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" strokecolor="#4579b8 [3044]">
                <v:stroke endarrow="block"/>
              </v:shape>
            </w:pict>
          </mc:Fallback>
        </mc:AlternateContent>
      </w:r>
      <w:r>
        <w:rPr>
          <w:noProof/>
          <w:lang w:eastAsia="nl-NL"/>
        </w:rPr>
        <mc:AlternateContent>
          <mc:Choice Requires="wps">
            <w:drawing>
              <wp:anchor distT="0" distB="0" distL="114300" distR="114300" simplePos="0" relativeHeight="251684864" behindDoc="0" locked="0" layoutInCell="1" allowOverlap="1" wp14:anchorId="5E254D8A" wp14:editId="581C8D55">
                <wp:simplePos x="0" y="0"/>
                <wp:positionH relativeFrom="column">
                  <wp:posOffset>252979</wp:posOffset>
                </wp:positionH>
                <wp:positionV relativeFrom="paragraph">
                  <wp:posOffset>2527492</wp:posOffset>
                </wp:positionV>
                <wp:extent cx="3490540" cy="2798859"/>
                <wp:effectExtent l="0" t="38100" r="53340" b="20955"/>
                <wp:wrapNone/>
                <wp:docPr id="23" name="Rechte verbindingslijn met pijl 23"/>
                <wp:cNvGraphicFramePr/>
                <a:graphic xmlns:a="http://schemas.openxmlformats.org/drawingml/2006/main">
                  <a:graphicData uri="http://schemas.microsoft.com/office/word/2010/wordprocessingShape">
                    <wps:wsp>
                      <wps:cNvCnPr/>
                      <wps:spPr>
                        <a:xfrm flipV="1">
                          <a:off x="0" y="0"/>
                          <a:ext cx="3490540" cy="2798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85962" id="Rechte verbindingslijn met pijl 23" o:spid="_x0000_s1026" type="#_x0000_t32" style="position:absolute;margin-left:19.9pt;margin-top:199pt;width:274.85pt;height:220.4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" strokecolor="#4579b8 [3044]">
                <v:stroke endarrow="block"/>
              </v:shape>
            </w:pict>
          </mc:Fallback>
        </mc:AlternateContent>
      </w:r>
      <w:r>
        <w:rPr>
          <w:noProof/>
          <w:lang w:eastAsia="nl-NL"/>
        </w:rPr>
        <mc:AlternateContent>
          <mc:Choice Requires="wps">
            <w:drawing>
              <wp:anchor distT="0" distB="0" distL="114300" distR="114300" simplePos="0" relativeHeight="251680768" behindDoc="0" locked="0" layoutInCell="1" allowOverlap="1" wp14:anchorId="20E96AD0" wp14:editId="35B37BA4">
                <wp:simplePos x="0" y="0"/>
                <wp:positionH relativeFrom="column">
                  <wp:posOffset>261095</wp:posOffset>
                </wp:positionH>
                <wp:positionV relativeFrom="paragraph">
                  <wp:posOffset>3155646</wp:posOffset>
                </wp:positionV>
                <wp:extent cx="1894840" cy="1987219"/>
                <wp:effectExtent l="0" t="38100" r="48260" b="32385"/>
                <wp:wrapNone/>
                <wp:docPr id="21" name="Rechte verbindingslijn met pijl 21"/>
                <wp:cNvGraphicFramePr/>
                <a:graphic xmlns:a="http://schemas.openxmlformats.org/drawingml/2006/main">
                  <a:graphicData uri="http://schemas.microsoft.com/office/word/2010/wordprocessingShape">
                    <wps:wsp>
                      <wps:cNvCnPr/>
                      <wps:spPr>
                        <a:xfrm flipV="1">
                          <a:off x="0" y="0"/>
                          <a:ext cx="1894840" cy="1987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3E98F" id="Rechte verbindingslijn met pijl 21" o:spid="_x0000_s1026" type="#_x0000_t32" style="position:absolute;margin-left:20.55pt;margin-top:248.5pt;width:149.2pt;height:156.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" strokecolor="#4579b8 [3044]">
                <v:stroke endarrow="block"/>
              </v:shape>
            </w:pict>
          </mc:Fallback>
        </mc:AlternateContent>
      </w:r>
      <w:r>
        <w:rPr>
          <w:noProof/>
          <w:lang w:eastAsia="nl-NL"/>
        </w:rPr>
        <mc:AlternateContent>
          <mc:Choice Requires="wps">
            <w:drawing>
              <wp:anchor distT="0" distB="0" distL="114300" distR="114300" simplePos="0" relativeHeight="251678720" behindDoc="0" locked="0" layoutInCell="1" allowOverlap="1" wp14:anchorId="20E96AD0" wp14:editId="35B37BA4">
                <wp:simplePos x="0" y="0"/>
                <wp:positionH relativeFrom="column">
                  <wp:posOffset>157729</wp:posOffset>
                </wp:positionH>
                <wp:positionV relativeFrom="paragraph">
                  <wp:posOffset>2503639</wp:posOffset>
                </wp:positionV>
                <wp:extent cx="95416" cy="2456098"/>
                <wp:effectExtent l="76200" t="38100" r="19050" b="20955"/>
                <wp:wrapNone/>
                <wp:docPr id="19" name="Rechte verbindingslijn met pijl 19"/>
                <wp:cNvGraphicFramePr/>
                <a:graphic xmlns:a="http://schemas.openxmlformats.org/drawingml/2006/main">
                  <a:graphicData uri="http://schemas.microsoft.com/office/word/2010/wordprocessingShape">
                    <wps:wsp>
                      <wps:cNvCnPr/>
                      <wps:spPr>
                        <a:xfrm flipH="1" flipV="1">
                          <a:off x="0" y="0"/>
                          <a:ext cx="95416" cy="2456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CFAFA" id="Rechte verbindingslijn met pijl 19" o:spid="_x0000_s1026" type="#_x0000_t32" style="position:absolute;margin-left:12.4pt;margin-top:197.15pt;width:7.5pt;height:193.4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" strokecolor="#4579b8 [3044]">
                <v:stroke endarrow="block"/>
              </v:shape>
            </w:pict>
          </mc:Fallback>
        </mc:AlternateContent>
      </w:r>
      <w:r w:rsidR="00FD2C36">
        <w:rPr>
          <w:noProof/>
          <w:lang w:eastAsia="nl-NL"/>
        </w:rPr>
        <mc:AlternateContent>
          <mc:Choice Requires="wps">
            <w:drawing>
              <wp:anchor distT="0" distB="0" distL="114300" distR="114300" simplePos="0" relativeHeight="251676672" behindDoc="0" locked="0" layoutInCell="1" allowOverlap="1" wp14:anchorId="20E96AD0" wp14:editId="35B37BA4">
                <wp:simplePos x="0" y="0"/>
                <wp:positionH relativeFrom="column">
                  <wp:posOffset>276998</wp:posOffset>
                </wp:positionH>
                <wp:positionV relativeFrom="paragraph">
                  <wp:posOffset>1962950</wp:posOffset>
                </wp:positionV>
                <wp:extent cx="715617" cy="2496599"/>
                <wp:effectExtent l="0" t="38100" r="66040" b="18415"/>
                <wp:wrapNone/>
                <wp:docPr id="18" name="Rechte verbindingslijn met pijl 18"/>
                <wp:cNvGraphicFramePr/>
                <a:graphic xmlns:a="http://schemas.openxmlformats.org/drawingml/2006/main">
                  <a:graphicData uri="http://schemas.microsoft.com/office/word/2010/wordprocessingShape">
                    <wps:wsp>
                      <wps:cNvCnPr/>
                      <wps:spPr>
                        <a:xfrm flipV="1">
                          <a:off x="0" y="0"/>
                          <a:ext cx="715617" cy="2496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85B5D" id="Rechte verbindingslijn met pijl 18" o:spid="_x0000_s1026" type="#_x0000_t32" style="position:absolute;margin-left:21.8pt;margin-top:154.55pt;width:56.35pt;height:196.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" strokecolor="#4579b8 [3044]">
                <v:stroke endarrow="block"/>
              </v:shape>
            </w:pict>
          </mc:Fallback>
        </mc:AlternateContent>
      </w:r>
      <w:r w:rsidR="00FD2C36">
        <w:rPr>
          <w:noProof/>
          <w:lang w:eastAsia="nl-NL"/>
        </w:rPr>
        <mc:AlternateContent>
          <mc:Choice Requires="wps">
            <w:drawing>
              <wp:anchor distT="0" distB="0" distL="114300" distR="114300" simplePos="0" relativeHeight="251688960" behindDoc="0" locked="0" layoutInCell="1" allowOverlap="1" wp14:anchorId="0C7F6A9D" wp14:editId="0F29CCA0">
                <wp:simplePos x="0" y="0"/>
                <wp:positionH relativeFrom="column">
                  <wp:posOffset>253145</wp:posOffset>
                </wp:positionH>
                <wp:positionV relativeFrom="paragraph">
                  <wp:posOffset>984939</wp:posOffset>
                </wp:positionV>
                <wp:extent cx="2910178" cy="3823611"/>
                <wp:effectExtent l="0" t="38100" r="62230" b="24765"/>
                <wp:wrapNone/>
                <wp:docPr id="26" name="Rechte verbindingslijn met pijl 26"/>
                <wp:cNvGraphicFramePr/>
                <a:graphic xmlns:a="http://schemas.openxmlformats.org/drawingml/2006/main">
                  <a:graphicData uri="http://schemas.microsoft.com/office/word/2010/wordprocessingShape">
                    <wps:wsp>
                      <wps:cNvCnPr/>
                      <wps:spPr>
                        <a:xfrm flipV="1">
                          <a:off x="0" y="0"/>
                          <a:ext cx="2910178" cy="3823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9284C" id="Rechte verbindingslijn met pijl 26" o:spid="_x0000_s1026" type="#_x0000_t32" style="position:absolute;margin-left:19.95pt;margin-top:77.55pt;width:229.15pt;height:301.0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" strokecolor="#4579b8 [3044]">
                <v:stroke endarrow="block"/>
              </v:shape>
            </w:pict>
          </mc:Fallback>
        </mc:AlternateContent>
      </w:r>
      <w:r w:rsidR="00FD2C36">
        <w:rPr>
          <w:noProof/>
          <w:lang w:eastAsia="nl-NL"/>
        </w:rPr>
        <mc:AlternateContent>
          <mc:Choice Requires="wps">
            <w:drawing>
              <wp:anchor distT="0" distB="0" distL="114300" distR="114300" simplePos="0" relativeHeight="251674624" behindDoc="0" locked="0" layoutInCell="1" allowOverlap="1">
                <wp:simplePos x="0" y="0"/>
                <wp:positionH relativeFrom="column">
                  <wp:posOffset>253089</wp:posOffset>
                </wp:positionH>
                <wp:positionV relativeFrom="paragraph">
                  <wp:posOffset>952803</wp:posOffset>
                </wp:positionV>
                <wp:extent cx="214685" cy="3323646"/>
                <wp:effectExtent l="0" t="38100" r="71120" b="10160"/>
                <wp:wrapNone/>
                <wp:docPr id="17" name="Rechte verbindingslijn met pijl 17"/>
                <wp:cNvGraphicFramePr/>
                <a:graphic xmlns:a="http://schemas.openxmlformats.org/drawingml/2006/main">
                  <a:graphicData uri="http://schemas.microsoft.com/office/word/2010/wordprocessingShape">
                    <wps:wsp>
                      <wps:cNvCnPr/>
                      <wps:spPr>
                        <a:xfrm flipV="1">
                          <a:off x="0" y="0"/>
                          <a:ext cx="214685" cy="3323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11CA8" id="Rechte verbindingslijn met pijl 17" o:spid="_x0000_s1026" type="#_x0000_t32" style="position:absolute;margin-left:19.95pt;margin-top:75pt;width:16.9pt;height:261.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" strokecolor="#4579b8 [3044]">
                <v:stroke endarrow="block"/>
              </v:shape>
            </w:pict>
          </mc:Fallback>
        </mc:AlternateContent>
      </w:r>
      <w:r w:rsidR="00072499">
        <w:rPr>
          <w:noProof/>
          <w:lang w:eastAsia="nl-NL"/>
        </w:rPr>
        <w:drawing>
          <wp:inline distT="0" distB="0" distL="0" distR="0" wp14:anchorId="4647D880" wp14:editId="3CD8DEA5">
            <wp:extent cx="5760720" cy="374396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43960"/>
                    </a:xfrm>
                    <a:prstGeom prst="rect">
                      <a:avLst/>
                    </a:prstGeom>
                  </pic:spPr>
                </pic:pic>
              </a:graphicData>
            </a:graphic>
          </wp:inline>
        </w:drawing>
      </w:r>
    </w:p>
    <w:p w:rsidR="00072499" w:rsidRDefault="00072499" w:rsidP="00AC6793">
      <w:r>
        <w:t xml:space="preserve">Deze website heeft de mogelijkheid om </w:t>
      </w:r>
    </w:p>
    <w:p w:rsidR="00072499" w:rsidRDefault="00072499" w:rsidP="00072499">
      <w:pPr>
        <w:pStyle w:val="Lijstalinea"/>
        <w:numPr>
          <w:ilvl w:val="0"/>
          <w:numId w:val="15"/>
        </w:numPr>
      </w:pPr>
      <w:r>
        <w:t>Een reguliere expressie in te vullen</w:t>
      </w:r>
    </w:p>
    <w:p w:rsidR="00FD2C36" w:rsidRDefault="00FD2C36" w:rsidP="00FD2C36">
      <w:pPr>
        <w:pStyle w:val="Lijstalinea"/>
        <w:numPr>
          <w:ilvl w:val="0"/>
          <w:numId w:val="15"/>
        </w:numPr>
      </w:pPr>
      <w:r>
        <w:t>Een veld met tekst in te voeren waar je de reguliere expressie op wilt laten werken (‘</w:t>
      </w:r>
      <w:r w:rsidRPr="00072499">
        <w:rPr>
          <w:b/>
          <w:i/>
        </w:rPr>
        <w:t>Test String’</w:t>
      </w:r>
      <w:r>
        <w:t xml:space="preserve">) waar ook de </w:t>
      </w:r>
      <w:r w:rsidRPr="00072499">
        <w:rPr>
          <w:i/>
        </w:rPr>
        <w:t>syntax highlighting</w:t>
      </w:r>
      <w:r>
        <w:t xml:space="preserve"> werkt!</w:t>
      </w:r>
    </w:p>
    <w:p w:rsidR="00FD2C36" w:rsidRDefault="00FD2C36" w:rsidP="00072499">
      <w:pPr>
        <w:pStyle w:val="Lijstalinea"/>
        <w:numPr>
          <w:ilvl w:val="0"/>
          <w:numId w:val="15"/>
        </w:numPr>
      </w:pPr>
      <w:r>
        <w:t>Vlaggen kunt besturen (‘flags’)</w:t>
      </w:r>
    </w:p>
    <w:p w:rsidR="00072499" w:rsidRDefault="00072499" w:rsidP="00072499">
      <w:pPr>
        <w:pStyle w:val="Lijstalinea"/>
        <w:numPr>
          <w:ilvl w:val="0"/>
          <w:numId w:val="15"/>
        </w:numPr>
      </w:pPr>
      <w:r>
        <w:t xml:space="preserve">Een veld waar </w:t>
      </w:r>
      <w:r w:rsidR="00E71BE7">
        <w:t xml:space="preserve">je de </w:t>
      </w:r>
      <w:r>
        <w:t>vervanging</w:t>
      </w:r>
      <w:r w:rsidR="00E71BE7">
        <w:t>sexpressie kunt invoeren</w:t>
      </w:r>
      <w:r>
        <w:t xml:space="preserve"> (‘</w:t>
      </w:r>
      <w:r w:rsidRPr="00072499">
        <w:rPr>
          <w:b/>
          <w:i/>
        </w:rPr>
        <w:t>Substitution’</w:t>
      </w:r>
      <w:r>
        <w:t>)</w:t>
      </w:r>
    </w:p>
    <w:p w:rsidR="00072499" w:rsidRDefault="00072499" w:rsidP="00072499">
      <w:pPr>
        <w:pStyle w:val="Lijstalinea"/>
        <w:numPr>
          <w:ilvl w:val="0"/>
          <w:numId w:val="15"/>
        </w:numPr>
      </w:pPr>
      <w:r>
        <w:t>Een veld met de daadwerkelijke uitvoer</w:t>
      </w:r>
    </w:p>
    <w:p w:rsidR="00072499" w:rsidRDefault="00072499" w:rsidP="00072499">
      <w:pPr>
        <w:pStyle w:val="Lijstalinea"/>
        <w:numPr>
          <w:ilvl w:val="0"/>
          <w:numId w:val="15"/>
        </w:numPr>
      </w:pPr>
      <w:r>
        <w:t>Uitleg over hoe de engine tot zijn conclusie is gekomen</w:t>
      </w:r>
    </w:p>
    <w:p w:rsidR="00072499" w:rsidRDefault="00072499" w:rsidP="00072499">
      <w:pPr>
        <w:pStyle w:val="Lijstalinea"/>
        <w:numPr>
          <w:ilvl w:val="0"/>
          <w:numId w:val="15"/>
        </w:numPr>
      </w:pPr>
      <w:r>
        <w:t>Uitleg welke matches er gevonden zijn</w:t>
      </w:r>
    </w:p>
    <w:p w:rsidR="00072499" w:rsidRDefault="00072499" w:rsidP="00072499">
      <w:pPr>
        <w:pStyle w:val="Lijstalinea"/>
        <w:numPr>
          <w:ilvl w:val="0"/>
          <w:numId w:val="15"/>
        </w:numPr>
      </w:pPr>
      <w:r w:rsidRPr="00327ABD">
        <w:rPr>
          <w:b/>
        </w:rPr>
        <w:t>Quick Reference</w:t>
      </w:r>
      <w:r>
        <w:t xml:space="preserve"> met veel gebruikte onderdelen van expressies.</w:t>
      </w:r>
    </w:p>
    <w:p w:rsidR="00AC6793" w:rsidRDefault="00464EF7" w:rsidP="00AC6793">
      <w:r w:rsidRPr="00264600">
        <w:rPr>
          <w:b/>
        </w:rPr>
        <w:t>Download</w:t>
      </w:r>
      <w:r w:rsidRPr="001A242C">
        <w:t xml:space="preserve"> van Blackboard het bestand ‘</w:t>
      </w:r>
      <w:r w:rsidRPr="00264600">
        <w:rPr>
          <w:b/>
        </w:rPr>
        <w:t>files.txt’</w:t>
      </w:r>
      <w:r w:rsidRPr="001A242C">
        <w:t xml:space="preserve"> en navigeer daarna naar de website </w:t>
      </w:r>
      <w:r w:rsidR="0054162D" w:rsidRPr="001A242C">
        <w:t xml:space="preserve">Deze website gebruikt de </w:t>
      </w:r>
      <w:r w:rsidR="0054162D" w:rsidRPr="001A242C">
        <w:rPr>
          <w:b/>
          <w:u w:val="single"/>
        </w:rPr>
        <w:t>PHP PCRE</w:t>
      </w:r>
      <w:r w:rsidR="0054162D" w:rsidRPr="001A242C">
        <w:t xml:space="preserve"> </w:t>
      </w:r>
      <w:r w:rsidR="0054162D" w:rsidRPr="001A242C">
        <w:rPr>
          <w:i/>
        </w:rPr>
        <w:t>engine</w:t>
      </w:r>
      <w:r w:rsidR="0054162D" w:rsidRPr="001A242C">
        <w:t xml:space="preserve"> (</w:t>
      </w:r>
      <w:hyperlink r:id="rId21" w:history="1">
        <w:r w:rsidR="0054162D" w:rsidRPr="001A242C">
          <w:rPr>
            <w:rStyle w:val="Hyperlink"/>
          </w:rPr>
          <w:t>http://php.net/manual/en/book.pcre.php</w:t>
        </w:r>
      </w:hyperlink>
      <w:r w:rsidR="0054162D" w:rsidRPr="001A242C">
        <w:t xml:space="preserve">). </w:t>
      </w:r>
    </w:p>
    <w:p w:rsidR="00647840" w:rsidRDefault="00647840" w:rsidP="00AC6793">
      <w:r>
        <w:t>Daarna kun je onderstaande oefeningen aan de slag.</w:t>
      </w:r>
    </w:p>
    <w:p w:rsidR="00D82792" w:rsidRDefault="00D82792" w:rsidP="00D82792">
      <w:pPr>
        <w:pStyle w:val="Kop2"/>
      </w:pPr>
      <w:bookmarkStart w:id="12" w:name="_Toc500920044"/>
      <w:r>
        <w:t>Oefening 1</w:t>
      </w:r>
      <w:bookmarkEnd w:id="12"/>
    </w:p>
    <w:p w:rsidR="00D82792" w:rsidRDefault="00D82792" w:rsidP="00D82792">
      <w:pPr>
        <w:rPr>
          <w:lang w:val="en-US"/>
        </w:rPr>
      </w:pPr>
      <w:r>
        <w:rPr>
          <w:lang w:val="en-US"/>
        </w:rPr>
        <w:t>We gaan alle woorden zoeken van 4 letters en zetten er dubbele quotes (“) omheen:</w:t>
      </w:r>
    </w:p>
    <w:p w:rsidR="00D82792" w:rsidRDefault="00C33009" w:rsidP="00D82792">
      <w:pPr>
        <w:rPr>
          <w:lang w:val="en-US"/>
        </w:rPr>
      </w:pPr>
      <w:r>
        <w:rPr>
          <w:noProof/>
          <w:lang w:eastAsia="nl-NL"/>
        </w:rPr>
        <w:lastRenderedPageBreak/>
        <w:drawing>
          <wp:inline distT="0" distB="0" distL="0" distR="0" wp14:anchorId="223B5430" wp14:editId="78F6B458">
            <wp:extent cx="5760720" cy="3795395"/>
            <wp:effectExtent l="0" t="0" r="0" b="0"/>
            <wp:docPr id="289"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95395"/>
                    </a:xfrm>
                    <a:prstGeom prst="rect">
                      <a:avLst/>
                    </a:prstGeom>
                  </pic:spPr>
                </pic:pic>
              </a:graphicData>
            </a:graphic>
          </wp:inline>
        </w:drawing>
      </w:r>
    </w:p>
    <w:p w:rsidR="00C33009" w:rsidRPr="00BA6CD8" w:rsidRDefault="00C33009" w:rsidP="00D82792">
      <w:r w:rsidRPr="00BA6CD8">
        <w:t>De zoek-expressie die we bij ‘</w:t>
      </w:r>
      <w:r w:rsidRPr="00BA6CD8">
        <w:rPr>
          <w:b/>
        </w:rPr>
        <w:t>Regular Expression</w:t>
      </w:r>
      <w:r w:rsidRPr="00BA6CD8">
        <w:t>’ intypen is</w:t>
      </w:r>
    </w:p>
    <w:p w:rsidR="00C33009" w:rsidRPr="00BA6CD8" w:rsidRDefault="00C33009" w:rsidP="00D82792">
      <w:pPr>
        <w:rPr>
          <w:rFonts w:ascii="Courier New" w:hAnsi="Courier New"/>
          <w:sz w:val="26"/>
        </w:rPr>
      </w:pPr>
      <w:r w:rsidRPr="00BA6CD8">
        <w:rPr>
          <w:rFonts w:ascii="Courier New" w:hAnsi="Courier New"/>
          <w:sz w:val="26"/>
        </w:rPr>
        <w:tab/>
        <w:t>\b([A-Za-z]{4})\b</w:t>
      </w:r>
    </w:p>
    <w:p w:rsidR="00C33009" w:rsidRPr="00BA6CD8" w:rsidRDefault="007D3DC6" w:rsidP="00D82792">
      <w:r w:rsidRPr="00BA6CD8">
        <w:t>Type vervolgens een willekeurige tekst in bij het vak ‘</w:t>
      </w:r>
      <w:r w:rsidRPr="00BA6CD8">
        <w:rPr>
          <w:b/>
        </w:rPr>
        <w:t>Test String</w:t>
      </w:r>
      <w:r w:rsidRPr="00BA6CD8">
        <w:t>’.</w:t>
      </w:r>
    </w:p>
    <w:p w:rsidR="007D3DC6" w:rsidRPr="00BA6CD8" w:rsidRDefault="007D3DC6" w:rsidP="00D82792">
      <w:r w:rsidRPr="00BA6CD8">
        <w:t>En voer een expressie in bij ‘</w:t>
      </w:r>
      <w:r w:rsidRPr="00BA6CD8">
        <w:rPr>
          <w:b/>
        </w:rPr>
        <w:t>Substitution’</w:t>
      </w:r>
      <w:r w:rsidRPr="00BA6CD8">
        <w:t xml:space="preserve"> :</w:t>
      </w:r>
    </w:p>
    <w:p w:rsidR="007D3DC6" w:rsidRPr="00BA6CD8" w:rsidRDefault="007D3DC6" w:rsidP="007D3DC6">
      <w:pPr>
        <w:rPr>
          <w:rFonts w:ascii="Courier New" w:hAnsi="Courier New"/>
          <w:sz w:val="26"/>
        </w:rPr>
      </w:pPr>
      <w:r w:rsidRPr="00BA6CD8">
        <w:tab/>
      </w:r>
      <w:r w:rsidRPr="00BA6CD8">
        <w:rPr>
          <w:rFonts w:ascii="Courier New" w:hAnsi="Courier New"/>
          <w:sz w:val="26"/>
        </w:rPr>
        <w:t>"\1"</w:t>
      </w:r>
    </w:p>
    <w:p w:rsidR="007D3DC6" w:rsidRPr="00BA6CD8" w:rsidRDefault="007D3DC6" w:rsidP="00D82792">
      <w:r w:rsidRPr="00BA6CD8">
        <w:t xml:space="preserve">En bekijk het resultaat in het vak </w:t>
      </w:r>
      <w:r w:rsidRPr="00BA6CD8">
        <w:rPr>
          <w:i/>
        </w:rPr>
        <w:t>onder</w:t>
      </w:r>
      <w:r w:rsidRPr="00BA6CD8">
        <w:t xml:space="preserve"> ‘</w:t>
      </w:r>
      <w:r w:rsidRPr="00BA6CD8">
        <w:rPr>
          <w:b/>
        </w:rPr>
        <w:t>Substitution’</w:t>
      </w:r>
    </w:p>
    <w:p w:rsidR="00D82792" w:rsidRDefault="00D82792" w:rsidP="00D82792">
      <w:pPr>
        <w:pStyle w:val="Kop2"/>
      </w:pPr>
      <w:bookmarkStart w:id="13" w:name="_Toc500920045"/>
      <w:r>
        <w:t>Oefening 2</w:t>
      </w:r>
      <w:bookmarkEnd w:id="13"/>
    </w:p>
    <w:p w:rsidR="00BA6CD8" w:rsidRPr="00BA6CD8" w:rsidRDefault="00BA6CD8" w:rsidP="00BA6CD8">
      <w:pPr>
        <w:rPr>
          <w:lang w:val="en-US"/>
        </w:rPr>
      </w:pPr>
      <w:r>
        <w:rPr>
          <w:lang w:val="en-US"/>
        </w:rPr>
        <w:t xml:space="preserve">We willen nu van een lijst met MP3-bestandsnamen alleen de naam hebben van de titel van de track hebben. Gelukkig hebben we een strakke naamgevingsconventie aangehouden waardoor we met een RegEx goed uit de voeten kunnen. </w:t>
      </w:r>
    </w:p>
    <w:p w:rsidR="00AC6793" w:rsidRDefault="0054162D" w:rsidP="00AC6793">
      <w:pPr>
        <w:rPr>
          <w:lang w:val="en-US"/>
        </w:rPr>
      </w:pPr>
      <w:r>
        <w:rPr>
          <w:lang w:val="en-US"/>
        </w:rPr>
        <w:t xml:space="preserve">De opmaak </w:t>
      </w:r>
      <w:r w:rsidR="00BA6CD8">
        <w:rPr>
          <w:lang w:val="en-US"/>
        </w:rPr>
        <w:t xml:space="preserve">van elke bestandsnaam </w:t>
      </w:r>
      <w:r>
        <w:rPr>
          <w:lang w:val="en-US"/>
        </w:rPr>
        <w:t>is</w:t>
      </w:r>
      <w:r w:rsidR="00BA6CD8">
        <w:rPr>
          <w:lang w:val="en-US"/>
        </w:rPr>
        <w:t xml:space="preserve"> als volgt</w:t>
      </w:r>
      <w:r>
        <w:rPr>
          <w:lang w:val="en-US"/>
        </w:rPr>
        <w:t>:</w:t>
      </w:r>
    </w:p>
    <w:p w:rsidR="0054162D" w:rsidRPr="00D426F9" w:rsidRDefault="0054162D" w:rsidP="00D426F9">
      <w:pPr>
        <w:ind w:firstLine="708"/>
        <w:rPr>
          <w:rFonts w:ascii="Courier New" w:hAnsi="Courier New"/>
          <w:lang w:val="en-US"/>
        </w:rPr>
      </w:pPr>
      <w:r w:rsidRPr="00D426F9">
        <w:rPr>
          <w:rFonts w:ascii="Courier New" w:hAnsi="Courier New"/>
          <w:sz w:val="18"/>
          <w:highlight w:val="green"/>
          <w:lang w:val="en-US"/>
        </w:rPr>
        <w:t>&lt;punt&gt;</w:t>
      </w:r>
      <w:r w:rsidRPr="00D426F9">
        <w:rPr>
          <w:rFonts w:ascii="Courier New" w:hAnsi="Courier New"/>
          <w:sz w:val="18"/>
          <w:highlight w:val="yellow"/>
          <w:lang w:val="en-US"/>
        </w:rPr>
        <w:t>&lt;slash&gt;&lt;albumnaam&gt;&lt;slash&gt;</w:t>
      </w:r>
      <w:r w:rsidRPr="00D426F9">
        <w:rPr>
          <w:rFonts w:ascii="Courier New" w:hAnsi="Courier New"/>
          <w:sz w:val="18"/>
          <w:highlight w:val="magenta"/>
          <w:lang w:val="en-US"/>
        </w:rPr>
        <w:t>&lt;track nr&gt;</w:t>
      </w:r>
      <w:r w:rsidRPr="00D426F9">
        <w:rPr>
          <w:rFonts w:ascii="Courier New" w:hAnsi="Courier New"/>
          <w:sz w:val="18"/>
          <w:highlight w:val="red"/>
          <w:lang w:val="en-US"/>
        </w:rPr>
        <w:t>&lt;separator</w:t>
      </w:r>
      <w:r w:rsidRPr="00D426F9">
        <w:rPr>
          <w:rFonts w:ascii="Courier New" w:hAnsi="Courier New"/>
          <w:sz w:val="18"/>
          <w:highlight w:val="lightGray"/>
          <w:lang w:val="en-US"/>
        </w:rPr>
        <w:t>&gt;&lt;filename&gt;</w:t>
      </w:r>
      <w:r w:rsidRPr="00D426F9">
        <w:rPr>
          <w:rFonts w:ascii="Courier New" w:hAnsi="Courier New"/>
          <w:color w:val="FFFFFF" w:themeColor="background1"/>
          <w:sz w:val="18"/>
          <w:highlight w:val="darkMagenta"/>
          <w:lang w:val="en-US"/>
        </w:rPr>
        <w:t>&lt;extensie&gt;</w:t>
      </w:r>
    </w:p>
    <w:p w:rsidR="00D426F9" w:rsidRPr="00D426F9" w:rsidRDefault="00D426F9" w:rsidP="00AC6793">
      <w:pPr>
        <w:rPr>
          <w:lang w:val="en-US"/>
        </w:rPr>
      </w:pPr>
      <w:r w:rsidRPr="00D426F9">
        <w:rPr>
          <w:lang w:val="en-US"/>
        </w:rPr>
        <w:t>Bijvoorbeeld:</w:t>
      </w:r>
    </w:p>
    <w:p w:rsidR="0054162D" w:rsidRPr="00D426F9" w:rsidRDefault="0054162D" w:rsidP="00D426F9">
      <w:pPr>
        <w:ind w:firstLine="708"/>
        <w:rPr>
          <w:rFonts w:ascii="Courier New" w:hAnsi="Courier New"/>
          <w:lang w:val="en-US"/>
        </w:rPr>
      </w:pPr>
      <w:r w:rsidRPr="00D426F9">
        <w:rPr>
          <w:rFonts w:ascii="Courier New" w:hAnsi="Courier New"/>
          <w:highlight w:val="green"/>
          <w:lang w:val="en-US"/>
        </w:rPr>
        <w:t>.</w:t>
      </w:r>
      <w:r w:rsidRPr="00D426F9">
        <w:rPr>
          <w:rFonts w:ascii="Courier New" w:hAnsi="Courier New"/>
          <w:highlight w:val="yellow"/>
          <w:lang w:val="en-US"/>
        </w:rPr>
        <w:t>\Streetlife serenade\</w:t>
      </w:r>
      <w:r w:rsidRPr="00D426F9">
        <w:rPr>
          <w:rFonts w:ascii="Courier New" w:hAnsi="Courier New"/>
          <w:highlight w:val="magenta"/>
          <w:lang w:val="en-US"/>
        </w:rPr>
        <w:t>03</w:t>
      </w:r>
      <w:r w:rsidRPr="00D426F9">
        <w:rPr>
          <w:rFonts w:ascii="Courier New" w:hAnsi="Courier New"/>
          <w:lang w:val="en-US"/>
        </w:rPr>
        <w:t xml:space="preserve"> </w:t>
      </w:r>
      <w:r w:rsidRPr="00D426F9">
        <w:rPr>
          <w:rFonts w:ascii="Courier New" w:hAnsi="Courier New"/>
          <w:highlight w:val="red"/>
          <w:lang w:val="en-US"/>
        </w:rPr>
        <w:t>-</w:t>
      </w:r>
      <w:r w:rsidRPr="00D426F9">
        <w:rPr>
          <w:rFonts w:ascii="Courier New" w:hAnsi="Courier New"/>
          <w:lang w:val="en-US"/>
        </w:rPr>
        <w:t xml:space="preserve"> </w:t>
      </w:r>
      <w:r w:rsidRPr="00D426F9">
        <w:rPr>
          <w:rFonts w:ascii="Courier New" w:hAnsi="Courier New"/>
          <w:highlight w:val="lightGray"/>
          <w:lang w:val="en-US"/>
        </w:rPr>
        <w:t>The great suburban showdown</w:t>
      </w:r>
      <w:r w:rsidRPr="00D426F9">
        <w:rPr>
          <w:rFonts w:ascii="Courier New" w:hAnsi="Courier New"/>
          <w:color w:val="FFFFFF" w:themeColor="background1"/>
          <w:highlight w:val="darkMagenta"/>
          <w:lang w:val="en-US"/>
        </w:rPr>
        <w:t>.mp3</w:t>
      </w:r>
    </w:p>
    <w:p w:rsidR="00647840" w:rsidRPr="00DD3B6B" w:rsidRDefault="00647840" w:rsidP="00AC6793">
      <w:r w:rsidRPr="00DD3B6B">
        <w:t xml:space="preserve">We gaan nu een zoekpatroon gebruiken om de informatie die we willen hebben in groepen op te delen, zodat we er later aan kunnen refereren als we delen willen vervangen. </w:t>
      </w:r>
    </w:p>
    <w:p w:rsidR="009E55FE" w:rsidRPr="009E55FE" w:rsidRDefault="00647840" w:rsidP="00D65AD9">
      <w:pPr>
        <w:ind w:firstLine="708"/>
        <w:rPr>
          <w:rFonts w:ascii="Courier New" w:hAnsi="Courier New" w:cs="Courier New"/>
          <w:lang w:val="en-US"/>
        </w:rPr>
      </w:pPr>
      <w:r>
        <w:rPr>
          <w:lang w:val="en-US"/>
        </w:rPr>
        <w:t>Zoekpatroon</w:t>
      </w:r>
      <w:r w:rsidR="009E55FE">
        <w:rPr>
          <w:lang w:val="en-US"/>
        </w:rPr>
        <w:t xml:space="preserve"> </w:t>
      </w:r>
      <w:r w:rsidR="00D426F9" w:rsidRPr="00D426F9">
        <w:rPr>
          <w:lang w:val="en-US"/>
        </w:rPr>
        <w:sym w:font="Wingdings" w:char="F0E8"/>
      </w:r>
      <w:r w:rsidR="009E55FE">
        <w:rPr>
          <w:lang w:val="en-US"/>
        </w:rPr>
        <w:t xml:space="preserve"> </w:t>
      </w:r>
      <w:r w:rsidR="009E55FE" w:rsidRPr="009E55FE">
        <w:rPr>
          <w:rFonts w:ascii="Courier New" w:hAnsi="Courier New" w:cs="Courier New"/>
          <w:highlight w:val="yellow"/>
          <w:lang w:val="en-US"/>
        </w:rPr>
        <w:t>(.*[0-9]{2} - )</w:t>
      </w:r>
      <w:r w:rsidR="009E55FE" w:rsidRPr="009E55FE">
        <w:rPr>
          <w:rFonts w:ascii="Courier New" w:hAnsi="Courier New" w:cs="Courier New"/>
          <w:highlight w:val="green"/>
          <w:lang w:val="en-US"/>
        </w:rPr>
        <w:t>(.*)</w:t>
      </w:r>
      <w:r w:rsidR="009E55FE" w:rsidRPr="009E55FE">
        <w:rPr>
          <w:rFonts w:ascii="Courier New" w:hAnsi="Courier New" w:cs="Courier New"/>
          <w:highlight w:val="magenta"/>
          <w:lang w:val="en-US"/>
        </w:rPr>
        <w:t>(\.mp3)</w:t>
      </w:r>
    </w:p>
    <w:p w:rsidR="009E55FE" w:rsidRDefault="0054162D" w:rsidP="00AC6793">
      <w:pPr>
        <w:rPr>
          <w:lang w:val="en-US"/>
        </w:rPr>
      </w:pPr>
      <w:r>
        <w:rPr>
          <w:lang w:val="en-US"/>
        </w:rPr>
        <w:t>Toelichting op dit patroon</w:t>
      </w:r>
      <w:r w:rsidR="009E55FE">
        <w:rPr>
          <w:lang w:val="en-US"/>
        </w:rPr>
        <w:t>:</w:t>
      </w:r>
    </w:p>
    <w:p w:rsidR="009E55FE" w:rsidRPr="009E55FE" w:rsidRDefault="009E55FE" w:rsidP="00937CFB">
      <w:pPr>
        <w:spacing w:after="0"/>
        <w:ind w:left="1843" w:hanging="1559"/>
        <w:contextualSpacing/>
        <w:rPr>
          <w:rFonts w:ascii="Courier New" w:hAnsi="Courier New" w:cs="Courier New"/>
          <w:lang w:val="en-US"/>
        </w:rPr>
      </w:pPr>
      <w:r w:rsidRPr="009E55FE">
        <w:rPr>
          <w:rFonts w:ascii="Courier New" w:hAnsi="Courier New" w:cs="Courier New"/>
          <w:lang w:val="en-US"/>
        </w:rPr>
        <w:lastRenderedPageBreak/>
        <w:t>(</w:t>
      </w:r>
      <w:r w:rsidRPr="009E55FE">
        <w:rPr>
          <w:rFonts w:ascii="Courier New" w:hAnsi="Courier New" w:cs="Courier New"/>
          <w:lang w:val="en-US"/>
        </w:rPr>
        <w:tab/>
      </w:r>
      <w:r w:rsidRPr="00937CFB">
        <w:rPr>
          <w:rFonts w:cs="Arial"/>
          <w:lang w:val="en-US"/>
        </w:rPr>
        <w:t>begin een groep</w:t>
      </w:r>
      <w:r w:rsidR="00937CFB" w:rsidRPr="00937CFB">
        <w:rPr>
          <w:rFonts w:cs="Arial"/>
          <w:lang w:val="en-US"/>
        </w:rPr>
        <w:t xml:space="preserve"> (groep nummer 1)</w:t>
      </w:r>
    </w:p>
    <w:p w:rsidR="009E55FE" w:rsidRPr="009E55FE" w:rsidRDefault="009E55FE" w:rsidP="00937CFB">
      <w:pPr>
        <w:spacing w:after="0"/>
        <w:ind w:left="1843" w:hanging="1135"/>
        <w:contextualSpacing/>
        <w:rPr>
          <w:rFonts w:ascii="Courier New" w:hAnsi="Courier New" w:cs="Courier New"/>
          <w:lang w:val="en-US"/>
        </w:rPr>
      </w:pPr>
      <w:r w:rsidRPr="009E55FE">
        <w:rPr>
          <w:rFonts w:ascii="Courier New" w:hAnsi="Courier New" w:cs="Courier New"/>
          <w:lang w:val="en-US"/>
        </w:rPr>
        <w:t>.*</w:t>
      </w:r>
      <w:r w:rsidRPr="009E55FE">
        <w:rPr>
          <w:rFonts w:ascii="Courier New" w:hAnsi="Courier New" w:cs="Courier New"/>
          <w:lang w:val="en-US"/>
        </w:rPr>
        <w:tab/>
      </w:r>
      <w:r w:rsidRPr="00937CFB">
        <w:rPr>
          <w:rFonts w:cs="Arial"/>
          <w:lang w:val="en-US"/>
        </w:rPr>
        <w:t>verzamel willekeurige karakters tot volgende opdracht</w:t>
      </w:r>
    </w:p>
    <w:p w:rsidR="009E55FE" w:rsidRPr="009E55FE" w:rsidRDefault="009E55FE" w:rsidP="00937CFB">
      <w:pPr>
        <w:spacing w:after="0"/>
        <w:ind w:left="1843" w:hanging="1135"/>
        <w:contextualSpacing/>
        <w:rPr>
          <w:rFonts w:ascii="Courier New" w:hAnsi="Courier New" w:cs="Courier New"/>
          <w:lang w:val="en-US"/>
        </w:rPr>
      </w:pPr>
      <w:r w:rsidRPr="009E55FE">
        <w:rPr>
          <w:rFonts w:ascii="Courier New" w:hAnsi="Courier New" w:cs="Courier New"/>
          <w:highlight w:val="yellow"/>
          <w:lang w:val="en-US"/>
        </w:rPr>
        <w:t>[0-9]</w:t>
      </w:r>
      <w:r w:rsidRPr="009E55FE">
        <w:rPr>
          <w:rFonts w:ascii="Courier New" w:hAnsi="Courier New" w:cs="Courier New"/>
          <w:highlight w:val="green"/>
          <w:lang w:val="en-US"/>
        </w:rPr>
        <w:t>{2}</w:t>
      </w:r>
      <w:r w:rsidRPr="009E55FE">
        <w:rPr>
          <w:rFonts w:ascii="Courier New" w:hAnsi="Courier New" w:cs="Courier New"/>
          <w:lang w:val="en-US"/>
        </w:rPr>
        <w:tab/>
      </w:r>
      <w:r w:rsidRPr="00937CFB">
        <w:rPr>
          <w:rFonts w:cs="Arial"/>
          <w:lang w:val="en-US"/>
        </w:rPr>
        <w:t>er moeten 2 (</w:t>
      </w:r>
      <w:r w:rsidRPr="00937CFB">
        <w:rPr>
          <w:rFonts w:cs="Arial"/>
          <w:highlight w:val="green"/>
          <w:lang w:val="en-US"/>
        </w:rPr>
        <w:t>{2}</w:t>
      </w:r>
      <w:r w:rsidRPr="00937CFB">
        <w:rPr>
          <w:rFonts w:cs="Arial"/>
          <w:lang w:val="en-US"/>
        </w:rPr>
        <w:t xml:space="preserve">) </w:t>
      </w:r>
      <w:r w:rsidRPr="00937CFB">
        <w:rPr>
          <w:rFonts w:cs="Arial"/>
          <w:highlight w:val="yellow"/>
          <w:lang w:val="en-US"/>
        </w:rPr>
        <w:t>cijfers</w:t>
      </w:r>
      <w:r w:rsidRPr="00937CFB">
        <w:rPr>
          <w:rFonts w:cs="Arial"/>
          <w:lang w:val="en-US"/>
        </w:rPr>
        <w:t xml:space="preserve"> staan </w:t>
      </w:r>
    </w:p>
    <w:p w:rsidR="009E55FE" w:rsidRPr="009E55FE" w:rsidRDefault="009E55FE" w:rsidP="00937CFB">
      <w:pPr>
        <w:spacing w:after="0"/>
        <w:ind w:left="1843" w:hanging="1135"/>
        <w:contextualSpacing/>
        <w:rPr>
          <w:rFonts w:ascii="Courier New" w:hAnsi="Courier New" w:cs="Courier New"/>
          <w:lang w:val="en-US"/>
        </w:rPr>
      </w:pPr>
      <w:r w:rsidRPr="009E55FE">
        <w:rPr>
          <w:rFonts w:ascii="Courier New" w:hAnsi="Courier New" w:cs="Courier New"/>
          <w:lang w:val="en-US"/>
        </w:rPr>
        <w:t xml:space="preserve"> - </w:t>
      </w:r>
      <w:r w:rsidRPr="009E55FE">
        <w:rPr>
          <w:rFonts w:ascii="Courier New" w:hAnsi="Courier New" w:cs="Courier New"/>
          <w:lang w:val="en-US"/>
        </w:rPr>
        <w:tab/>
      </w:r>
      <w:r w:rsidRPr="00937CFB">
        <w:rPr>
          <w:rFonts w:cs="Arial"/>
          <w:lang w:val="en-US"/>
        </w:rPr>
        <w:t>gevolgd door ‘spatie minteken spatie’</w:t>
      </w:r>
    </w:p>
    <w:p w:rsidR="009E55FE" w:rsidRDefault="009E55FE" w:rsidP="00937CFB">
      <w:pPr>
        <w:spacing w:after="0"/>
        <w:ind w:left="1843" w:hanging="1559"/>
        <w:contextualSpacing/>
        <w:rPr>
          <w:rFonts w:ascii="Courier New" w:hAnsi="Courier New" w:cs="Courier New"/>
          <w:lang w:val="en-US"/>
        </w:rPr>
      </w:pPr>
      <w:r w:rsidRPr="009E55FE">
        <w:rPr>
          <w:rFonts w:ascii="Courier New" w:hAnsi="Courier New" w:cs="Courier New"/>
          <w:lang w:val="en-US"/>
        </w:rPr>
        <w:t>)</w:t>
      </w:r>
      <w:r>
        <w:rPr>
          <w:rFonts w:ascii="Courier New" w:hAnsi="Courier New" w:cs="Courier New"/>
          <w:lang w:val="en-US"/>
        </w:rPr>
        <w:tab/>
      </w:r>
      <w:r w:rsidRPr="00937CFB">
        <w:rPr>
          <w:rFonts w:cs="Arial"/>
          <w:lang w:val="en-US"/>
        </w:rPr>
        <w:t>sluit de groep</w:t>
      </w:r>
    </w:p>
    <w:p w:rsidR="009E55FE" w:rsidRPr="009E55FE" w:rsidRDefault="009E55FE" w:rsidP="00937CFB">
      <w:pPr>
        <w:spacing w:after="0"/>
        <w:ind w:left="1843" w:hanging="1559"/>
        <w:contextualSpacing/>
        <w:rPr>
          <w:rFonts w:ascii="Courier New" w:hAnsi="Courier New" w:cs="Courier New"/>
          <w:lang w:val="en-US"/>
        </w:rPr>
      </w:pPr>
      <w:r w:rsidRPr="009E55FE">
        <w:rPr>
          <w:rFonts w:ascii="Courier New" w:hAnsi="Courier New" w:cs="Courier New"/>
          <w:lang w:val="en-US"/>
        </w:rPr>
        <w:t>(</w:t>
      </w:r>
      <w:r w:rsidRPr="009E55FE">
        <w:rPr>
          <w:rFonts w:ascii="Courier New" w:hAnsi="Courier New" w:cs="Courier New"/>
          <w:lang w:val="en-US"/>
        </w:rPr>
        <w:tab/>
      </w:r>
      <w:r w:rsidRPr="00937CFB">
        <w:rPr>
          <w:rFonts w:cs="Arial"/>
          <w:lang w:val="en-US"/>
        </w:rPr>
        <w:t>begin een groep</w:t>
      </w:r>
      <w:r w:rsidR="00937CFB" w:rsidRPr="00937CFB">
        <w:rPr>
          <w:rFonts w:cs="Arial"/>
          <w:lang w:val="en-US"/>
        </w:rPr>
        <w:t xml:space="preserve"> (groep nummer 2)</w:t>
      </w:r>
    </w:p>
    <w:p w:rsidR="009E55FE" w:rsidRPr="009E55FE" w:rsidRDefault="009E55FE" w:rsidP="00937CFB">
      <w:pPr>
        <w:spacing w:after="0"/>
        <w:ind w:left="1843" w:hanging="1135"/>
        <w:contextualSpacing/>
        <w:rPr>
          <w:rFonts w:ascii="Courier New" w:hAnsi="Courier New" w:cs="Courier New"/>
          <w:lang w:val="en-US"/>
        </w:rPr>
      </w:pPr>
      <w:r w:rsidRPr="009E55FE">
        <w:rPr>
          <w:rFonts w:ascii="Courier New" w:hAnsi="Courier New" w:cs="Courier New"/>
          <w:lang w:val="en-US"/>
        </w:rPr>
        <w:t>.*</w:t>
      </w:r>
      <w:r w:rsidR="00937CFB">
        <w:rPr>
          <w:rFonts w:ascii="Courier New" w:hAnsi="Courier New" w:cs="Courier New"/>
          <w:lang w:val="en-US"/>
        </w:rPr>
        <w:tab/>
      </w:r>
      <w:r w:rsidR="00937CFB" w:rsidRPr="00937CFB">
        <w:rPr>
          <w:rFonts w:cs="Arial"/>
          <w:lang w:val="en-US"/>
        </w:rPr>
        <w:t xml:space="preserve">verzamel willekeurige karakters tot volgende </w:t>
      </w:r>
      <w:r w:rsidR="00FA1C48">
        <w:rPr>
          <w:rFonts w:cs="Arial"/>
          <w:lang w:val="en-US"/>
        </w:rPr>
        <w:t>patroon</w:t>
      </w:r>
    </w:p>
    <w:p w:rsidR="009E55FE" w:rsidRPr="009E55FE" w:rsidRDefault="009E55FE" w:rsidP="00937CFB">
      <w:pPr>
        <w:spacing w:after="0"/>
        <w:ind w:left="1843" w:hanging="1559"/>
        <w:contextualSpacing/>
        <w:rPr>
          <w:lang w:val="en-US"/>
        </w:rPr>
      </w:pPr>
      <w:r w:rsidRPr="009E55FE">
        <w:rPr>
          <w:rFonts w:ascii="Courier New" w:hAnsi="Courier New" w:cs="Courier New"/>
          <w:lang w:val="en-US"/>
        </w:rPr>
        <w:t>)</w:t>
      </w:r>
      <w:r w:rsidR="00937CFB">
        <w:rPr>
          <w:rFonts w:ascii="Courier New" w:hAnsi="Courier New" w:cs="Courier New"/>
          <w:lang w:val="en-US"/>
        </w:rPr>
        <w:tab/>
      </w:r>
      <w:r w:rsidR="00937CFB" w:rsidRPr="00937CFB">
        <w:rPr>
          <w:rFonts w:cs="Arial"/>
          <w:lang w:val="en-US"/>
        </w:rPr>
        <w:t>sluit de groep</w:t>
      </w:r>
    </w:p>
    <w:p w:rsidR="009E55FE" w:rsidRPr="009E55FE" w:rsidRDefault="009E55FE" w:rsidP="00937CFB">
      <w:pPr>
        <w:spacing w:after="0"/>
        <w:ind w:left="1843" w:hanging="1559"/>
        <w:contextualSpacing/>
        <w:rPr>
          <w:rFonts w:ascii="Courier New" w:hAnsi="Courier New" w:cs="Courier New"/>
          <w:lang w:val="en-US"/>
        </w:rPr>
      </w:pPr>
      <w:r w:rsidRPr="009E55FE">
        <w:rPr>
          <w:rFonts w:ascii="Courier New" w:hAnsi="Courier New" w:cs="Courier New"/>
          <w:lang w:val="en-US"/>
        </w:rPr>
        <w:t>(</w:t>
      </w:r>
      <w:r w:rsidR="00937CFB">
        <w:rPr>
          <w:rFonts w:ascii="Courier New" w:hAnsi="Courier New" w:cs="Courier New"/>
          <w:lang w:val="en-US"/>
        </w:rPr>
        <w:tab/>
      </w:r>
      <w:r w:rsidR="00937CFB" w:rsidRPr="00937CFB">
        <w:rPr>
          <w:rFonts w:cs="Arial"/>
          <w:lang w:val="en-US"/>
        </w:rPr>
        <w:t>begin een groep (groep nummer 3)</w:t>
      </w:r>
    </w:p>
    <w:p w:rsidR="009E55FE" w:rsidRPr="009E55FE" w:rsidRDefault="009E55FE" w:rsidP="00937CFB">
      <w:pPr>
        <w:spacing w:after="0"/>
        <w:ind w:left="1843" w:hanging="1135"/>
        <w:contextualSpacing/>
        <w:rPr>
          <w:rFonts w:ascii="Courier New" w:hAnsi="Courier New" w:cs="Courier New"/>
          <w:lang w:val="en-US"/>
        </w:rPr>
      </w:pPr>
      <w:r w:rsidRPr="009E55FE">
        <w:rPr>
          <w:rFonts w:ascii="Courier New" w:hAnsi="Courier New" w:cs="Courier New"/>
          <w:lang w:val="en-US"/>
        </w:rPr>
        <w:t>\.mp3</w:t>
      </w:r>
      <w:r w:rsidR="00937CFB">
        <w:rPr>
          <w:rFonts w:ascii="Courier New" w:hAnsi="Courier New" w:cs="Courier New"/>
          <w:lang w:val="en-US"/>
        </w:rPr>
        <w:tab/>
      </w:r>
      <w:r w:rsidR="00937CFB" w:rsidRPr="00937CFB">
        <w:rPr>
          <w:rFonts w:cs="Arial"/>
          <w:lang w:val="en-US"/>
        </w:rPr>
        <w:t>zoek naar literal ‘.mp3’</w:t>
      </w:r>
    </w:p>
    <w:p w:rsidR="009E55FE" w:rsidRDefault="009E55FE" w:rsidP="00937CFB">
      <w:pPr>
        <w:spacing w:after="0"/>
        <w:ind w:left="1843" w:hanging="1559"/>
        <w:contextualSpacing/>
        <w:rPr>
          <w:rFonts w:ascii="Courier New" w:hAnsi="Courier New" w:cs="Courier New"/>
          <w:lang w:val="en-US"/>
        </w:rPr>
      </w:pPr>
      <w:r w:rsidRPr="009E55FE">
        <w:rPr>
          <w:rFonts w:ascii="Courier New" w:hAnsi="Courier New" w:cs="Courier New"/>
          <w:lang w:val="en-US"/>
        </w:rPr>
        <w:t>)</w:t>
      </w:r>
      <w:r w:rsidR="00937CFB">
        <w:rPr>
          <w:rFonts w:ascii="Courier New" w:hAnsi="Courier New" w:cs="Courier New"/>
          <w:lang w:val="en-US"/>
        </w:rPr>
        <w:tab/>
      </w:r>
      <w:r w:rsidR="00937CFB" w:rsidRPr="00937CFB">
        <w:rPr>
          <w:rFonts w:cs="Arial"/>
          <w:lang w:val="en-US"/>
        </w:rPr>
        <w:t>sluit de groep</w:t>
      </w:r>
    </w:p>
    <w:p w:rsidR="00937CFB" w:rsidRDefault="00937CFB" w:rsidP="00937CFB">
      <w:pPr>
        <w:spacing w:after="0"/>
        <w:ind w:left="1843" w:hanging="1559"/>
        <w:contextualSpacing/>
        <w:rPr>
          <w:rFonts w:ascii="Courier New" w:hAnsi="Courier New" w:cs="Courier New"/>
          <w:lang w:val="en-US"/>
        </w:rPr>
      </w:pPr>
    </w:p>
    <w:p w:rsidR="00937CFB" w:rsidRDefault="00937CFB" w:rsidP="00937CFB">
      <w:r w:rsidRPr="00DD3B6B">
        <w:t xml:space="preserve">Let op </w:t>
      </w:r>
      <w:r w:rsidR="00DD3B6B" w:rsidRPr="00DD3B6B">
        <w:t>a</w:t>
      </w:r>
      <w:r w:rsidRPr="00DD3B6B">
        <w:t xml:space="preserve">ls je een gereserveerd karakter nodig hebt, je deze vooraf moet laten gaan door een backslash (‘\’). Dus in het geval van de derde groep moet de punt voor ‘mp3’  vooraf gegaan  worden door een backslash. </w:t>
      </w:r>
    </w:p>
    <w:p w:rsidR="00684923" w:rsidRPr="00DD3B6B" w:rsidRDefault="00684923" w:rsidP="00937CFB">
      <w:r>
        <w:t xml:space="preserve">Om te zorgen dat de website RegEx101 doet wat ie moet doen, moeten we de instellingen van de vlaggen (flags) zodanig doen dat de tekst in het invoervak als multi-line wordt beschouwd, en niet als één stuk tekst. </w:t>
      </w:r>
    </w:p>
    <w:p w:rsidR="00684923" w:rsidRDefault="00684923" w:rsidP="00684923">
      <w:pPr>
        <w:ind w:firstLine="708"/>
        <w:rPr>
          <w:lang w:val="en-US"/>
        </w:rPr>
      </w:pPr>
      <w:r>
        <w:rPr>
          <w:lang w:val="en-US"/>
        </w:rPr>
        <w:t xml:space="preserve">Flags </w:t>
      </w:r>
      <w:r w:rsidRPr="001037F9">
        <w:rPr>
          <w:lang w:val="en-US"/>
        </w:rPr>
        <w:sym w:font="Wingdings" w:char="F0E8"/>
      </w:r>
      <w:r>
        <w:rPr>
          <w:lang w:val="en-US"/>
        </w:rPr>
        <w:t xml:space="preserve"> </w:t>
      </w:r>
      <w:r w:rsidRPr="006D0844">
        <w:rPr>
          <w:rFonts w:ascii="Courier New" w:hAnsi="Courier New"/>
          <w:lang w:val="en-US"/>
        </w:rPr>
        <w:t>gm</w:t>
      </w:r>
    </w:p>
    <w:p w:rsidR="00D65AD9" w:rsidRDefault="00D65AD9" w:rsidP="00937CFB">
      <w:r w:rsidRPr="00D65AD9">
        <w:t xml:space="preserve">Nu willen we de uitvoer gaan bepalen: als er een match gevonden is met de </w:t>
      </w:r>
      <w:r w:rsidR="00DD3B6B">
        <w:t>reguliere expressie, dan willen we alleen de tweede groep op de uitvoer zien, en de rest moet weggelaten worden.</w:t>
      </w:r>
    </w:p>
    <w:p w:rsidR="00DF457D" w:rsidRPr="00D65AD9" w:rsidRDefault="00DF457D" w:rsidP="00937CFB">
      <w:r>
        <w:t xml:space="preserve">Daarvoor gebruiken we een ‘substitute’ opdracht. </w:t>
      </w:r>
    </w:p>
    <w:p w:rsidR="009E55FE" w:rsidRDefault="00D426F9" w:rsidP="00D65AD9">
      <w:pPr>
        <w:ind w:firstLine="576"/>
      </w:pPr>
      <w:r>
        <w:t xml:space="preserve">Substitute expressie </w:t>
      </w:r>
      <w:r>
        <w:sym w:font="Wingdings" w:char="F0E8"/>
      </w:r>
      <w:r w:rsidR="009E55FE" w:rsidRPr="00D65AD9">
        <w:t xml:space="preserve"> </w:t>
      </w:r>
      <w:r w:rsidR="009E55FE" w:rsidRPr="00DF457D">
        <w:rPr>
          <w:rFonts w:ascii="Courier New" w:hAnsi="Courier New"/>
        </w:rPr>
        <w:t>\2</w:t>
      </w:r>
    </w:p>
    <w:p w:rsidR="00264600" w:rsidRDefault="00D426F9" w:rsidP="00264600">
      <w:r>
        <w:t>Dat ziet er dan als volgt ui (let op de blauwe doorzichtige delen)</w:t>
      </w:r>
    </w:p>
    <w:p w:rsidR="00D426F9" w:rsidRPr="00D65AD9" w:rsidRDefault="00D426F9" w:rsidP="00264600">
      <w:r>
        <w:rPr>
          <w:noProof/>
          <w:lang w:eastAsia="nl-NL"/>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758438</wp:posOffset>
                </wp:positionV>
                <wp:extent cx="1828800" cy="1335820"/>
                <wp:effectExtent l="0" t="0" r="19050" b="17145"/>
                <wp:wrapNone/>
                <wp:docPr id="28" name="Rechthoek 28"/>
                <wp:cNvGraphicFramePr/>
                <a:graphic xmlns:a="http://schemas.openxmlformats.org/drawingml/2006/main">
                  <a:graphicData uri="http://schemas.microsoft.com/office/word/2010/wordprocessingShape">
                    <wps:wsp>
                      <wps:cNvSpPr/>
                      <wps:spPr>
                        <a:xfrm>
                          <a:off x="0" y="0"/>
                          <a:ext cx="1828800" cy="1335820"/>
                        </a:xfrm>
                        <a:prstGeom prst="rect">
                          <a:avLst/>
                        </a:prstGeom>
                        <a:solidFill>
                          <a:srgbClr val="4F81BD">
                            <a:alpha val="16863"/>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0A2C" w:rsidRDefault="00D70A2C" w:rsidP="008828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8" o:spid="_x0000_s1028" style="position:absolute;margin-left:0;margin-top:59.7pt;width:2in;height:105.2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" fillcolor="#4f81bd" strokecolor="#243f60 [1604]" strokeweight="2pt">
                <v:fill opacity="11051f"/>
                <v:textbox>
                  <w:txbxContent>
                    <w:p w:rsidR="00D70A2C" w:rsidRDefault="00D70A2C" w:rsidP="008828DC">
                      <w:pPr>
                        <w:jc w:val="center"/>
                      </w:pPr>
                    </w:p>
                  </w:txbxContent>
                </v:textbox>
                <w10:wrap anchorx="margin"/>
              </v:rect>
            </w:pict>
          </mc:Fallback>
        </mc:AlternateContent>
      </w:r>
      <w:r>
        <w:rPr>
          <w:noProof/>
          <w:lang w:eastAsia="nl-NL"/>
        </w:rPr>
        <mc:AlternateContent>
          <mc:Choice Requires="wps">
            <w:drawing>
              <wp:anchor distT="0" distB="0" distL="114300" distR="114300" simplePos="0" relativeHeight="251696128" behindDoc="0" locked="0" layoutInCell="1" allowOverlap="1" wp14:anchorId="1C4BD9C7" wp14:editId="24EE77C5">
                <wp:simplePos x="0" y="0"/>
                <wp:positionH relativeFrom="margin">
                  <wp:posOffset>2900927</wp:posOffset>
                </wp:positionH>
                <wp:positionV relativeFrom="paragraph">
                  <wp:posOffset>822049</wp:posOffset>
                </wp:positionV>
                <wp:extent cx="659959" cy="294198"/>
                <wp:effectExtent l="0" t="0" r="26035" b="10795"/>
                <wp:wrapNone/>
                <wp:docPr id="288" name="Rechthoek 288"/>
                <wp:cNvGraphicFramePr/>
                <a:graphic xmlns:a="http://schemas.openxmlformats.org/drawingml/2006/main">
                  <a:graphicData uri="http://schemas.microsoft.com/office/word/2010/wordprocessingShape">
                    <wps:wsp>
                      <wps:cNvSpPr/>
                      <wps:spPr>
                        <a:xfrm>
                          <a:off x="0" y="0"/>
                          <a:ext cx="659959" cy="294198"/>
                        </a:xfrm>
                        <a:prstGeom prst="rect">
                          <a:avLst/>
                        </a:prstGeom>
                        <a:solidFill>
                          <a:srgbClr val="4F81BD">
                            <a:alpha val="16863"/>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0A2C" w:rsidRDefault="00D70A2C" w:rsidP="008828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D9C7" id="Rechthoek 288" o:spid="_x0000_s1029" style="position:absolute;margin-left:228.4pt;margin-top:64.75pt;width:51.95pt;height:23.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" fillcolor="#4f81bd" strokecolor="#243f60 [1604]" strokeweight="2pt">
                <v:fill opacity="11051f"/>
                <v:textbox>
                  <w:txbxContent>
                    <w:p w:rsidR="00D70A2C" w:rsidRDefault="00D70A2C" w:rsidP="008828DC">
                      <w:pPr>
                        <w:jc w:val="center"/>
                      </w:pPr>
                    </w:p>
                  </w:txbxContent>
                </v:textbox>
                <w10:wrap anchorx="margin"/>
              </v:rect>
            </w:pict>
          </mc:Fallback>
        </mc:AlternateContent>
      </w:r>
      <w:r>
        <w:rPr>
          <w:noProof/>
          <w:lang w:eastAsia="nl-NL"/>
        </w:rPr>
        <mc:AlternateContent>
          <mc:Choice Requires="wps">
            <w:drawing>
              <wp:anchor distT="0" distB="0" distL="114300" distR="114300" simplePos="0" relativeHeight="251694080" behindDoc="0" locked="0" layoutInCell="1" allowOverlap="1" wp14:anchorId="40D30A2D" wp14:editId="7B3A462C">
                <wp:simplePos x="0" y="0"/>
                <wp:positionH relativeFrom="column">
                  <wp:posOffset>70264</wp:posOffset>
                </wp:positionH>
                <wp:positionV relativeFrom="paragraph">
                  <wp:posOffset>2229430</wp:posOffset>
                </wp:positionV>
                <wp:extent cx="1828800" cy="1296062"/>
                <wp:effectExtent l="0" t="0" r="19050" b="18415"/>
                <wp:wrapNone/>
                <wp:docPr id="31" name="Rechthoek 31"/>
                <wp:cNvGraphicFramePr/>
                <a:graphic xmlns:a="http://schemas.openxmlformats.org/drawingml/2006/main">
                  <a:graphicData uri="http://schemas.microsoft.com/office/word/2010/wordprocessingShape">
                    <wps:wsp>
                      <wps:cNvSpPr/>
                      <wps:spPr>
                        <a:xfrm>
                          <a:off x="0" y="0"/>
                          <a:ext cx="1828800" cy="1296062"/>
                        </a:xfrm>
                        <a:prstGeom prst="rect">
                          <a:avLst/>
                        </a:prstGeom>
                        <a:solidFill>
                          <a:srgbClr val="4F81BD">
                            <a:alpha val="16863"/>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0A2C" w:rsidRDefault="00D70A2C" w:rsidP="008828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D30A2D" id="Rechthoek 31" o:spid="_x0000_s1030" style="position:absolute;margin-left:5.55pt;margin-top:175.55pt;width:2in;height:102.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" fillcolor="#4f81bd" strokecolor="#243f60 [1604]" strokeweight="2pt">
                <v:fill opacity="11051f"/>
                <v:textbox>
                  <w:txbxContent>
                    <w:p w:rsidR="00D70A2C" w:rsidRDefault="00D70A2C" w:rsidP="008828DC">
                      <w:pPr>
                        <w:jc w:val="center"/>
                      </w:pPr>
                    </w:p>
                  </w:txbxContent>
                </v:textbox>
              </v:rect>
            </w:pict>
          </mc:Fallback>
        </mc:AlternateContent>
      </w:r>
      <w:r>
        <w:rPr>
          <w:noProof/>
          <w:lang w:eastAsia="nl-NL"/>
        </w:rPr>
        <w:drawing>
          <wp:inline distT="0" distB="0" distL="0" distR="0" wp14:anchorId="5A62A44A" wp14:editId="176FA284">
            <wp:extent cx="5760720" cy="3574415"/>
            <wp:effectExtent l="0" t="0" r="0" b="698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74415"/>
                    </a:xfrm>
                    <a:prstGeom prst="rect">
                      <a:avLst/>
                    </a:prstGeom>
                  </pic:spPr>
                </pic:pic>
              </a:graphicData>
            </a:graphic>
          </wp:inline>
        </w:drawing>
      </w:r>
    </w:p>
    <w:p w:rsidR="008D15AB" w:rsidRDefault="00FB112F" w:rsidP="00FB112F">
      <w:pPr>
        <w:pStyle w:val="Kop2"/>
        <w:rPr>
          <w:noProof/>
          <w:lang w:eastAsia="nl-NL"/>
        </w:rPr>
      </w:pPr>
      <w:bookmarkStart w:id="14" w:name="_Ref494696089"/>
      <w:bookmarkStart w:id="15" w:name="_Toc500920046"/>
      <w:r>
        <w:rPr>
          <w:noProof/>
          <w:lang w:eastAsia="nl-NL"/>
        </w:rPr>
        <w:lastRenderedPageBreak/>
        <w:t>Telefoonnummers aanvullen</w:t>
      </w:r>
      <w:bookmarkEnd w:id="14"/>
      <w:bookmarkEnd w:id="15"/>
    </w:p>
    <w:p w:rsidR="00A93A5E" w:rsidRPr="00A93A5E" w:rsidRDefault="00A93A5E" w:rsidP="00A93A5E">
      <w:pPr>
        <w:rPr>
          <w:lang w:eastAsia="nl-NL"/>
        </w:rPr>
      </w:pPr>
      <w:r w:rsidRPr="00A93A5E">
        <w:rPr>
          <w:lang w:eastAsia="nl-NL"/>
        </w:rPr>
        <w:t>We gebruiken in deze oefening een lijst met telefoonnummers, die niet helemaal consistent is. Het ene telefoonnummer is international en begint met +31, het andere begint met 06. Dat willen we uniformeren zodat ze allemaal met +31 beginnen. Het zoekpatroon kun je verwoorden als:</w:t>
      </w:r>
    </w:p>
    <w:p w:rsidR="00A93A5E" w:rsidRPr="00A93A5E" w:rsidRDefault="00A93A5E" w:rsidP="00A93A5E">
      <w:pPr>
        <w:ind w:left="708"/>
        <w:rPr>
          <w:lang w:eastAsia="nl-NL"/>
        </w:rPr>
      </w:pPr>
      <w:r w:rsidRPr="00A93A5E">
        <w:rPr>
          <w:lang w:eastAsia="nl-NL"/>
        </w:rPr>
        <w:t>Zoek alle telefoonnummers die niet beginnen met een plusteken. Als je er één gevonden hebt, moet je de eerste nul er afhakken, en vervangen door +31.</w:t>
      </w:r>
    </w:p>
    <w:p w:rsidR="00A93A5E" w:rsidRPr="00A93A5E" w:rsidRDefault="00A93A5E" w:rsidP="00FB112F">
      <w:pPr>
        <w:rPr>
          <w:lang w:eastAsia="nl-NL"/>
        </w:rPr>
      </w:pPr>
      <w:r w:rsidRPr="00A93A5E">
        <w:rPr>
          <w:lang w:eastAsia="nl-NL"/>
        </w:rPr>
        <w:t>Dat vertaalt zich in het volgende zoekpatroon:</w:t>
      </w:r>
    </w:p>
    <w:p w:rsidR="00FB112F" w:rsidRPr="00A93A5E" w:rsidRDefault="00DF457D" w:rsidP="00A93A5E">
      <w:pPr>
        <w:ind w:firstLine="708"/>
        <w:rPr>
          <w:lang w:eastAsia="nl-NL"/>
        </w:rPr>
      </w:pPr>
      <w:r w:rsidRPr="00A93A5E">
        <w:rPr>
          <w:lang w:eastAsia="nl-NL"/>
        </w:rPr>
        <w:t xml:space="preserve">Zoek </w:t>
      </w:r>
      <w:r w:rsidR="00FB112F" w:rsidRPr="00A93A5E">
        <w:rPr>
          <w:lang w:eastAsia="nl-NL"/>
        </w:rPr>
        <w:t xml:space="preserve">Patroon </w:t>
      </w:r>
      <w:r w:rsidR="00A93A5E" w:rsidRPr="00A93A5E">
        <w:rPr>
          <w:lang w:eastAsia="nl-NL"/>
        </w:rPr>
        <w:sym w:font="Wingdings" w:char="F0E8"/>
      </w:r>
      <w:r w:rsidR="00FB112F" w:rsidRPr="00A93A5E">
        <w:rPr>
          <w:lang w:eastAsia="nl-NL"/>
        </w:rPr>
        <w:t xml:space="preserve"> </w:t>
      </w:r>
      <w:r w:rsidR="00FB112F" w:rsidRPr="00A93A5E">
        <w:rPr>
          <w:rFonts w:ascii="Courier New" w:hAnsi="Courier New"/>
          <w:lang w:eastAsia="nl-NL"/>
        </w:rPr>
        <w:t>^([^\+])([0-9]*)</w:t>
      </w:r>
    </w:p>
    <w:p w:rsidR="00A93A5E" w:rsidRPr="00A93A5E" w:rsidRDefault="00A93A5E" w:rsidP="006D4DE2">
      <w:pPr>
        <w:rPr>
          <w:lang w:eastAsia="nl-NL"/>
        </w:rPr>
      </w:pPr>
      <w:r w:rsidRPr="00A93A5E">
        <w:rPr>
          <w:lang w:eastAsia="nl-NL"/>
        </w:rPr>
        <w:t>De expressie die we gebruiken om te vervangen is relatief simple:</w:t>
      </w:r>
    </w:p>
    <w:p w:rsidR="006D4DE2" w:rsidRPr="00A93A5E" w:rsidRDefault="006D4DE2" w:rsidP="00A93A5E">
      <w:pPr>
        <w:ind w:firstLine="708"/>
        <w:rPr>
          <w:lang w:eastAsia="nl-NL"/>
        </w:rPr>
      </w:pPr>
      <w:r w:rsidRPr="00A93A5E">
        <w:rPr>
          <w:lang w:eastAsia="nl-NL"/>
        </w:rPr>
        <w:t xml:space="preserve">Vervangen door </w:t>
      </w:r>
      <w:r w:rsidR="00A93A5E" w:rsidRPr="00A93A5E">
        <w:rPr>
          <w:lang w:eastAsia="nl-NL"/>
        </w:rPr>
        <w:sym w:font="Wingdings" w:char="F0E8"/>
      </w:r>
      <w:r w:rsidRPr="00A93A5E">
        <w:rPr>
          <w:lang w:eastAsia="nl-NL"/>
        </w:rPr>
        <w:t xml:space="preserve"> </w:t>
      </w:r>
      <w:r w:rsidRPr="00A93A5E">
        <w:rPr>
          <w:rFonts w:ascii="Courier New" w:hAnsi="Courier New"/>
          <w:lang w:eastAsia="nl-NL"/>
        </w:rPr>
        <w:t>+31\2</w:t>
      </w:r>
    </w:p>
    <w:p w:rsidR="00FB112F" w:rsidRPr="00A93A5E" w:rsidRDefault="00FB112F" w:rsidP="00FB112F">
      <w:pPr>
        <w:rPr>
          <w:lang w:eastAsia="nl-NL"/>
        </w:rPr>
      </w:pPr>
      <w:r w:rsidRPr="00A93A5E">
        <w:rPr>
          <w:lang w:eastAsia="nl-NL"/>
        </w:rPr>
        <w:t>Toelichting patroon:</w:t>
      </w:r>
    </w:p>
    <w:p w:rsidR="00FB112F" w:rsidRPr="00A93A5E" w:rsidRDefault="00FB112F" w:rsidP="00FB112F">
      <w:pPr>
        <w:spacing w:after="0"/>
        <w:ind w:left="1418" w:hanging="1418"/>
        <w:contextualSpacing/>
        <w:rPr>
          <w:lang w:eastAsia="nl-NL"/>
        </w:rPr>
      </w:pPr>
      <w:r w:rsidRPr="00A93A5E">
        <w:rPr>
          <w:rFonts w:ascii="Courier New" w:hAnsi="Courier New" w:cs="Courier New"/>
          <w:lang w:eastAsia="nl-NL"/>
        </w:rPr>
        <w:t>^</w:t>
      </w:r>
      <w:r w:rsidRPr="00A93A5E">
        <w:rPr>
          <w:rFonts w:ascii="Courier New" w:hAnsi="Courier New" w:cs="Courier New"/>
          <w:lang w:eastAsia="nl-NL"/>
        </w:rPr>
        <w:tab/>
      </w:r>
      <w:r w:rsidRPr="00A93A5E">
        <w:rPr>
          <w:lang w:eastAsia="nl-NL"/>
        </w:rPr>
        <w:t>het patroon dat volgt moet aan het begin van de regel staan</w:t>
      </w:r>
    </w:p>
    <w:p w:rsidR="00FB112F" w:rsidRPr="00A93A5E" w:rsidRDefault="00FB112F" w:rsidP="00FB112F">
      <w:pPr>
        <w:spacing w:after="0"/>
        <w:ind w:left="1418" w:hanging="1418"/>
        <w:contextualSpacing/>
        <w:rPr>
          <w:szCs w:val="20"/>
          <w:lang w:eastAsia="nl-NL"/>
        </w:rPr>
      </w:pPr>
      <w:r w:rsidRPr="00A93A5E">
        <w:rPr>
          <w:rFonts w:ascii="Courier New" w:hAnsi="Courier New" w:cs="Courier New"/>
          <w:lang w:eastAsia="nl-NL"/>
        </w:rPr>
        <w:t>([^\+])</w:t>
      </w:r>
      <w:r w:rsidRPr="00A93A5E">
        <w:rPr>
          <w:rFonts w:ascii="Courier New" w:hAnsi="Courier New" w:cs="Courier New"/>
          <w:lang w:eastAsia="nl-NL"/>
        </w:rPr>
        <w:tab/>
      </w:r>
      <w:r w:rsidRPr="00A93A5E">
        <w:rPr>
          <w:rFonts w:cs="Courier New"/>
          <w:szCs w:val="20"/>
          <w:lang w:eastAsia="nl-NL"/>
        </w:rPr>
        <w:t>de regel mag niet met een plus teken beginnen. Begin tevens een groep</w:t>
      </w:r>
      <w:r w:rsidRPr="00A93A5E">
        <w:rPr>
          <w:szCs w:val="20"/>
          <w:lang w:eastAsia="nl-NL"/>
        </w:rPr>
        <w:t xml:space="preserve"> </w:t>
      </w:r>
    </w:p>
    <w:p w:rsidR="00FB112F" w:rsidRPr="00A93A5E" w:rsidRDefault="00FB112F" w:rsidP="00FB112F">
      <w:pPr>
        <w:spacing w:after="0"/>
        <w:ind w:left="1418" w:hanging="1418"/>
        <w:contextualSpacing/>
        <w:rPr>
          <w:lang w:eastAsia="nl-NL"/>
        </w:rPr>
      </w:pPr>
      <w:r w:rsidRPr="00A93A5E">
        <w:rPr>
          <w:rFonts w:ascii="Courier New" w:hAnsi="Courier New" w:cs="Courier New"/>
          <w:lang w:eastAsia="nl-NL"/>
        </w:rPr>
        <w:t>([0-9]*)</w:t>
      </w:r>
      <w:r w:rsidRPr="00A93A5E">
        <w:rPr>
          <w:lang w:eastAsia="nl-NL"/>
        </w:rPr>
        <w:tab/>
        <w:t>maak een groep op basis van alle volgende cijfers.</w:t>
      </w:r>
    </w:p>
    <w:p w:rsidR="00FB112F" w:rsidRPr="00A93A5E" w:rsidRDefault="00CE2A71" w:rsidP="00CE2A71">
      <w:pPr>
        <w:spacing w:before="240"/>
        <w:rPr>
          <w:lang w:eastAsia="nl-NL"/>
        </w:rPr>
      </w:pPr>
      <w:r w:rsidRPr="00A93A5E">
        <w:rPr>
          <w:lang w:eastAsia="nl-NL"/>
        </w:rPr>
        <w:t xml:space="preserve">Als het eerste karakter dus géén plusteken is, dan heeft de eerste groep een cijfer gevangen waarschijnlijk (afhankelijk van je testdata natuurlijk). </w:t>
      </w:r>
    </w:p>
    <w:p w:rsidR="00CE2A71" w:rsidRPr="00A93A5E" w:rsidRDefault="00CE2A71" w:rsidP="00CE2A71">
      <w:pPr>
        <w:spacing w:before="240"/>
        <w:rPr>
          <w:lang w:eastAsia="nl-NL"/>
        </w:rPr>
      </w:pPr>
      <w:r w:rsidRPr="00A93A5E">
        <w:rPr>
          <w:lang w:eastAsia="nl-NL"/>
        </w:rPr>
        <w:t xml:space="preserve">De tweede groep bevat dus het telefoonnummer </w:t>
      </w:r>
      <w:r w:rsidRPr="00A93A5E">
        <w:rPr>
          <w:b/>
          <w:lang w:eastAsia="nl-NL"/>
        </w:rPr>
        <w:t>zonder de eerste nul</w:t>
      </w:r>
      <w:r w:rsidR="00A93A5E">
        <w:rPr>
          <w:lang w:eastAsia="nl-NL"/>
        </w:rPr>
        <w:t xml:space="preserve"> (!!)</w:t>
      </w:r>
      <w:r w:rsidRPr="00A93A5E">
        <w:rPr>
          <w:lang w:eastAsia="nl-NL"/>
        </w:rPr>
        <w:t xml:space="preserve">. Je kunt die tweede groep dus gebruiken om er +31 vóór te zetten. </w:t>
      </w:r>
    </w:p>
    <w:p w:rsidR="006D4DE2" w:rsidRPr="00A93A5E" w:rsidRDefault="00A93A5E" w:rsidP="00A93A5E">
      <w:pPr>
        <w:spacing w:before="240"/>
        <w:ind w:firstLine="708"/>
        <w:rPr>
          <w:lang w:eastAsia="nl-NL"/>
        </w:rPr>
      </w:pPr>
      <w:r>
        <w:rPr>
          <w:lang w:eastAsia="nl-NL"/>
        </w:rPr>
        <w:t xml:space="preserve">Alternatieve zoekexpressie </w:t>
      </w:r>
      <w:r>
        <w:rPr>
          <w:lang w:eastAsia="nl-NL"/>
        </w:rPr>
        <w:sym w:font="Wingdings" w:char="F0E8"/>
      </w:r>
      <w:r w:rsidR="006D4DE2" w:rsidRPr="00A93A5E">
        <w:rPr>
          <w:lang w:eastAsia="nl-NL"/>
        </w:rPr>
        <w:t xml:space="preserve"> </w:t>
      </w:r>
      <w:r w:rsidR="006D4DE2" w:rsidRPr="00A93A5E">
        <w:rPr>
          <w:rFonts w:ascii="Courier New" w:hAnsi="Courier New"/>
          <w:lang w:eastAsia="nl-NL"/>
        </w:rPr>
        <w:t>^(0)([0-9]*)</w:t>
      </w:r>
    </w:p>
    <w:p w:rsidR="00A93A5E" w:rsidRDefault="00A93A5E" w:rsidP="006D4DE2">
      <w:pPr>
        <w:rPr>
          <w:lang w:eastAsia="nl-NL"/>
        </w:rPr>
      </w:pPr>
      <w:r>
        <w:rPr>
          <w:lang w:eastAsia="nl-NL"/>
        </w:rPr>
        <w:t>En de expressie voor vervanging is dan:</w:t>
      </w:r>
    </w:p>
    <w:p w:rsidR="006D4DE2" w:rsidRPr="00A93A5E" w:rsidRDefault="006D4DE2" w:rsidP="00A93A5E">
      <w:pPr>
        <w:ind w:firstLine="708"/>
        <w:rPr>
          <w:lang w:eastAsia="nl-NL"/>
        </w:rPr>
      </w:pPr>
      <w:r w:rsidRPr="00A93A5E">
        <w:rPr>
          <w:lang w:eastAsia="nl-NL"/>
        </w:rPr>
        <w:t xml:space="preserve">Vervangen door </w:t>
      </w:r>
      <w:r w:rsidR="00A93A5E">
        <w:rPr>
          <w:lang w:eastAsia="nl-NL"/>
        </w:rPr>
        <w:sym w:font="Wingdings" w:char="F0E8"/>
      </w:r>
      <w:r w:rsidRPr="00A93A5E">
        <w:rPr>
          <w:lang w:eastAsia="nl-NL"/>
        </w:rPr>
        <w:t xml:space="preserve"> </w:t>
      </w:r>
      <w:r w:rsidRPr="00A93A5E">
        <w:rPr>
          <w:rFonts w:ascii="Courier New" w:hAnsi="Courier New"/>
          <w:lang w:eastAsia="nl-NL"/>
        </w:rPr>
        <w:t>+31\2</w:t>
      </w:r>
    </w:p>
    <w:p w:rsidR="00FB112F" w:rsidRPr="00A93A5E" w:rsidRDefault="00FB112F" w:rsidP="00FB112F">
      <w:pPr>
        <w:rPr>
          <w:lang w:eastAsia="nl-NL"/>
        </w:rPr>
      </w:pPr>
      <w:r w:rsidRPr="00A93A5E">
        <w:rPr>
          <w:lang w:eastAsia="nl-NL"/>
        </w:rPr>
        <w:t xml:space="preserve">Let op de modifiers: </w:t>
      </w:r>
      <w:r w:rsidRPr="00A93A5E">
        <w:rPr>
          <w:rFonts w:ascii="Courier New" w:hAnsi="Courier New"/>
          <w:lang w:eastAsia="nl-NL"/>
        </w:rPr>
        <w:t>gmi</w:t>
      </w:r>
      <w:r w:rsidRPr="00A93A5E">
        <w:rPr>
          <w:lang w:eastAsia="nl-NL"/>
        </w:rPr>
        <w:t xml:space="preserve"> (de m is nieuw in verband gebruik van ^)</w:t>
      </w:r>
      <w:r w:rsidR="00A93A5E">
        <w:rPr>
          <w:lang w:eastAsia="nl-NL"/>
        </w:rPr>
        <w:t xml:space="preserve">: op elke regel moeten we opnieuw beginnen. </w:t>
      </w:r>
    </w:p>
    <w:p w:rsidR="00FB112F" w:rsidRDefault="00FB112F" w:rsidP="00FB112F">
      <w:pPr>
        <w:rPr>
          <w:noProof/>
          <w:lang w:eastAsia="nl-NL"/>
        </w:rPr>
      </w:pPr>
    </w:p>
    <w:p w:rsidR="00FB112F" w:rsidRDefault="00FB112F" w:rsidP="00FB112F">
      <w:pPr>
        <w:rPr>
          <w:lang w:val="en-US" w:eastAsia="nl-NL"/>
        </w:rPr>
      </w:pPr>
      <w:r>
        <w:rPr>
          <w:noProof/>
          <w:lang w:eastAsia="nl-NL"/>
        </w:rPr>
        <w:lastRenderedPageBreak/>
        <w:drawing>
          <wp:inline distT="0" distB="0" distL="0" distR="0" wp14:anchorId="5C2DD4A7" wp14:editId="356BB7B0">
            <wp:extent cx="5651500" cy="4686701"/>
            <wp:effectExtent l="0" t="0" r="635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617" r="33752"/>
                    <a:stretch/>
                  </pic:blipFill>
                  <pic:spPr bwMode="auto">
                    <a:xfrm>
                      <a:off x="0" y="0"/>
                      <a:ext cx="5657023" cy="4691281"/>
                    </a:xfrm>
                    <a:prstGeom prst="rect">
                      <a:avLst/>
                    </a:prstGeom>
                    <a:ln>
                      <a:noFill/>
                    </a:ln>
                    <a:extLst>
                      <a:ext uri="{53640926-AAD7-44D8-BBD7-CCE9431645EC}">
                        <a14:shadowObscured xmlns:a14="http://schemas.microsoft.com/office/drawing/2010/main"/>
                      </a:ext>
                    </a:extLst>
                  </pic:spPr>
                </pic:pic>
              </a:graphicData>
            </a:graphic>
          </wp:inline>
        </w:drawing>
      </w:r>
    </w:p>
    <w:p w:rsidR="00FB112F" w:rsidRPr="00FB112F" w:rsidRDefault="00FB112F" w:rsidP="00FB112F">
      <w:pPr>
        <w:rPr>
          <w:lang w:val="en-US" w:eastAsia="nl-NL"/>
        </w:rPr>
      </w:pPr>
    </w:p>
    <w:p w:rsidR="008D15AB" w:rsidRDefault="008D15AB" w:rsidP="008D15AB">
      <w:pPr>
        <w:pStyle w:val="Kop1"/>
        <w:rPr>
          <w:noProof/>
          <w:lang w:eastAsia="nl-NL"/>
        </w:rPr>
      </w:pPr>
      <w:bookmarkStart w:id="16" w:name="_Toc500920047"/>
      <w:r>
        <w:rPr>
          <w:noProof/>
          <w:lang w:eastAsia="nl-NL"/>
        </w:rPr>
        <w:t>Case sensitive</w:t>
      </w:r>
      <w:bookmarkEnd w:id="16"/>
    </w:p>
    <w:p w:rsidR="008D15AB" w:rsidRPr="00264600" w:rsidRDefault="008D15AB" w:rsidP="008D15AB">
      <w:pPr>
        <w:rPr>
          <w:lang w:eastAsia="nl-NL"/>
        </w:rPr>
      </w:pPr>
      <w:r w:rsidRPr="00264600">
        <w:rPr>
          <w:lang w:eastAsia="nl-NL"/>
        </w:rPr>
        <w:t>Uit onderstaande afdruk blijkt dat niet alle bestandsnamen meegenomen worden. Dit komt o</w:t>
      </w:r>
      <w:r w:rsidR="00264600">
        <w:rPr>
          <w:lang w:eastAsia="nl-NL"/>
        </w:rPr>
        <w:t>mdat de extensie van “Code of S</w:t>
      </w:r>
      <w:r w:rsidRPr="00264600">
        <w:rPr>
          <w:lang w:eastAsia="nl-NL"/>
        </w:rPr>
        <w:t>i</w:t>
      </w:r>
      <w:r w:rsidR="00264600">
        <w:rPr>
          <w:lang w:eastAsia="nl-NL"/>
        </w:rPr>
        <w:t>l</w:t>
      </w:r>
      <w:r w:rsidRPr="00264600">
        <w:rPr>
          <w:lang w:eastAsia="nl-NL"/>
        </w:rPr>
        <w:t>ence” in hoofdletters is. Hoe kun je dat oplossen?</w:t>
      </w:r>
    </w:p>
    <w:p w:rsidR="00EC26F8" w:rsidRDefault="008D15AB" w:rsidP="00AC6793">
      <w:pPr>
        <w:rPr>
          <w:lang w:val="en-US"/>
        </w:rPr>
      </w:pPr>
      <w:r>
        <w:rPr>
          <w:noProof/>
          <w:lang w:eastAsia="nl-NL"/>
        </w:rPr>
        <w:lastRenderedPageBreak/>
        <mc:AlternateContent>
          <mc:Choice Requires="wps">
            <w:drawing>
              <wp:anchor distT="0" distB="0" distL="114300" distR="114300" simplePos="0" relativeHeight="251666432" behindDoc="0" locked="0" layoutInCell="1" allowOverlap="1" wp14:anchorId="61AFD43E" wp14:editId="316E3B19">
                <wp:simplePos x="0" y="0"/>
                <wp:positionH relativeFrom="column">
                  <wp:posOffset>4188626</wp:posOffset>
                </wp:positionH>
                <wp:positionV relativeFrom="paragraph">
                  <wp:posOffset>1945198</wp:posOffset>
                </wp:positionV>
                <wp:extent cx="525200" cy="1876508"/>
                <wp:effectExtent l="76200" t="38100" r="65405" b="85725"/>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525200" cy="18765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364FF" id="_x0000_t32" coordsize="21600,21600" o:spt="32" o:oned="t" path="m,l21600,21600e" filled="f">
                <v:path arrowok="t" fillok="f" o:connecttype="none"/>
                <o:lock v:ext="edit" shapetype="t"/>
              </v:shapetype>
              <v:shape id="Rechte verbindingslijn met pijl 10" o:spid="_x0000_s1026" type="#_x0000_t32" style="position:absolute;margin-left:329.8pt;margin-top:153.15pt;width:41.35pt;height:147.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" strokecolor="#c0504d [3205]" strokeweight="3pt">
                <v:stroke endarrow="block"/>
                <v:shadow on="t" color="black" opacity="22937f" origin=",.5" offset="0,.63889mm"/>
              </v:shape>
            </w:pict>
          </mc:Fallback>
        </mc:AlternateContent>
      </w:r>
      <w:r>
        <w:rPr>
          <w:noProof/>
          <w:lang w:eastAsia="nl-NL"/>
        </w:rPr>
        <w:drawing>
          <wp:inline distT="0" distB="0" distL="0" distR="0" wp14:anchorId="38F3825D" wp14:editId="3B05E70D">
            <wp:extent cx="5740842" cy="4758939"/>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66" r="33472"/>
                    <a:stretch/>
                  </pic:blipFill>
                  <pic:spPr bwMode="auto">
                    <a:xfrm>
                      <a:off x="0" y="0"/>
                      <a:ext cx="5747286" cy="4764281"/>
                    </a:xfrm>
                    <a:prstGeom prst="rect">
                      <a:avLst/>
                    </a:prstGeom>
                    <a:ln>
                      <a:noFill/>
                    </a:ln>
                    <a:extLst>
                      <a:ext uri="{53640926-AAD7-44D8-BBD7-CCE9431645EC}">
                        <a14:shadowObscured xmlns:a14="http://schemas.microsoft.com/office/drawing/2010/main"/>
                      </a:ext>
                    </a:extLst>
                  </pic:spPr>
                </pic:pic>
              </a:graphicData>
            </a:graphic>
          </wp:inline>
        </w:drawing>
      </w:r>
    </w:p>
    <w:p w:rsidR="00EC26F8" w:rsidRDefault="00EC26F8" w:rsidP="00AC6793">
      <w:pPr>
        <w:rPr>
          <w:lang w:val="en-US"/>
        </w:rPr>
      </w:pPr>
      <w:r>
        <w:rPr>
          <w:lang w:val="en-US"/>
        </w:rPr>
        <w:t>Nu case insensitive voor de extensie .MP3 of mp3 of Mp3?</w:t>
      </w:r>
    </w:p>
    <w:p w:rsidR="00EC26F8" w:rsidRPr="00E31CD3" w:rsidRDefault="008D15AB" w:rsidP="00E31CD3">
      <w:pPr>
        <w:ind w:left="708"/>
        <w:rPr>
          <w:rFonts w:ascii="Courier New" w:hAnsi="Courier New" w:cs="Courier New"/>
          <w:lang w:val="en-US"/>
        </w:rPr>
      </w:pPr>
      <w:r w:rsidRPr="00E31CD3">
        <w:rPr>
          <w:rFonts w:ascii="Courier New" w:hAnsi="Courier New" w:cs="Courier New"/>
          <w:lang w:val="en-US"/>
        </w:rPr>
        <w:t>(.*[0-9]{2} - )(.*)(\.</w:t>
      </w:r>
      <w:r w:rsidRPr="00264600">
        <w:rPr>
          <w:rFonts w:ascii="Courier New" w:hAnsi="Courier New" w:cs="Courier New"/>
          <w:highlight w:val="green"/>
          <w:lang w:val="en-US"/>
        </w:rPr>
        <w:t>[m|M][p|P]</w:t>
      </w:r>
      <w:r w:rsidRPr="00E31CD3">
        <w:rPr>
          <w:rFonts w:ascii="Courier New" w:hAnsi="Courier New" w:cs="Courier New"/>
          <w:lang w:val="en-US"/>
        </w:rPr>
        <w:t>3)</w:t>
      </w:r>
    </w:p>
    <w:p w:rsidR="00EC26F8" w:rsidRDefault="008D15AB" w:rsidP="00AC6793">
      <w:pPr>
        <w:rPr>
          <w:noProof/>
          <w:lang w:eastAsia="nl-NL"/>
        </w:rPr>
      </w:pPr>
      <w:r w:rsidRPr="00264600">
        <w:t xml:space="preserve">Het </w:t>
      </w:r>
      <w:r w:rsidRPr="00264600">
        <w:rPr>
          <w:highlight w:val="green"/>
        </w:rPr>
        <w:t>groene</w:t>
      </w:r>
      <w:r w:rsidRPr="00264600">
        <w:t xml:space="preserve"> stuk is nieuw. We zeggen daar eigenlijk dat elke letter een hoofd of kleine letter mag zijn.  </w:t>
      </w:r>
    </w:p>
    <w:p w:rsidR="008D15AB" w:rsidRDefault="008D15AB" w:rsidP="00AC6793">
      <w:pPr>
        <w:rPr>
          <w:noProof/>
          <w:lang w:eastAsia="nl-NL"/>
        </w:rPr>
      </w:pPr>
    </w:p>
    <w:p w:rsidR="00EC26F8" w:rsidRDefault="008D15AB" w:rsidP="00AC6793">
      <w:pPr>
        <w:rPr>
          <w:lang w:val="en-US"/>
        </w:rPr>
      </w:pPr>
      <w:r>
        <w:rPr>
          <w:noProof/>
          <w:lang w:eastAsia="nl-NL"/>
        </w:rPr>
        <w:lastRenderedPageBreak/>
        <mc:AlternateContent>
          <mc:Choice Requires="wps">
            <w:drawing>
              <wp:anchor distT="0" distB="0" distL="114300" distR="114300" simplePos="0" relativeHeight="251668480" behindDoc="0" locked="0" layoutInCell="1" allowOverlap="1" wp14:anchorId="3B3EA1B3" wp14:editId="6CCE2598">
                <wp:simplePos x="0" y="0"/>
                <wp:positionH relativeFrom="column">
                  <wp:posOffset>4189068</wp:posOffset>
                </wp:positionH>
                <wp:positionV relativeFrom="paragraph">
                  <wp:posOffset>1873885</wp:posOffset>
                </wp:positionV>
                <wp:extent cx="525200" cy="1876508"/>
                <wp:effectExtent l="76200" t="38100" r="65405" b="85725"/>
                <wp:wrapNone/>
                <wp:docPr id="12" name="Rechte verbindingslijn met pijl 12"/>
                <wp:cNvGraphicFramePr/>
                <a:graphic xmlns:a="http://schemas.openxmlformats.org/drawingml/2006/main">
                  <a:graphicData uri="http://schemas.microsoft.com/office/word/2010/wordprocessingShape">
                    <wps:wsp>
                      <wps:cNvCnPr/>
                      <wps:spPr>
                        <a:xfrm flipH="1" flipV="1">
                          <a:off x="0" y="0"/>
                          <a:ext cx="525200" cy="18765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1A191" id="Rechte verbindingslijn met pijl 12" o:spid="_x0000_s1026" type="#_x0000_t32" style="position:absolute;margin-left:329.85pt;margin-top:147.55pt;width:41.35pt;height:147.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" strokecolor="#c0504d [3205]" strokeweight="3pt">
                <v:stroke endarrow="block"/>
                <v:shadow on="t" color="black" opacity="22937f" origin=",.5" offset="0,.63889mm"/>
              </v:shape>
            </w:pict>
          </mc:Fallback>
        </mc:AlternateContent>
      </w:r>
      <w:r>
        <w:rPr>
          <w:noProof/>
          <w:lang w:eastAsia="nl-NL"/>
        </w:rPr>
        <w:drawing>
          <wp:inline distT="0" distB="0" distL="0" distR="0" wp14:anchorId="4A418025" wp14:editId="388EB871">
            <wp:extent cx="5764696" cy="4685308"/>
            <wp:effectExtent l="0" t="0" r="7620" b="127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873" r="33333"/>
                    <a:stretch/>
                  </pic:blipFill>
                  <pic:spPr bwMode="auto">
                    <a:xfrm>
                      <a:off x="0" y="0"/>
                      <a:ext cx="5775072" cy="4693742"/>
                    </a:xfrm>
                    <a:prstGeom prst="rect">
                      <a:avLst/>
                    </a:prstGeom>
                    <a:ln>
                      <a:noFill/>
                    </a:ln>
                    <a:extLst>
                      <a:ext uri="{53640926-AAD7-44D8-BBD7-CCE9431645EC}">
                        <a14:shadowObscured xmlns:a14="http://schemas.microsoft.com/office/drawing/2010/main"/>
                      </a:ext>
                    </a:extLst>
                  </pic:spPr>
                </pic:pic>
              </a:graphicData>
            </a:graphic>
          </wp:inline>
        </w:drawing>
      </w:r>
    </w:p>
    <w:p w:rsidR="00BC1C5C" w:rsidRPr="00264600" w:rsidRDefault="00BC1C5C" w:rsidP="00BC1C5C">
      <w:r w:rsidRPr="00264600">
        <w:t>Dat kan ook eenvoudiger</w:t>
      </w:r>
      <w:r>
        <w:t xml:space="preserve"> zoals we gezien hebben bij hoofdstuk 6: maak gebruik van de modifier letter ‘</w:t>
      </w:r>
      <w:r w:rsidRPr="00BC1C5C">
        <w:rPr>
          <w:rFonts w:ascii="Courier New" w:hAnsi="Courier New"/>
        </w:rPr>
        <w:t>i</w:t>
      </w:r>
      <w:r>
        <w:t xml:space="preserve">’. Dan wordt echter wel de </w:t>
      </w:r>
      <w:r w:rsidRPr="006D1DB1">
        <w:rPr>
          <w:b/>
        </w:rPr>
        <w:t>hele expressie</w:t>
      </w:r>
      <w:r>
        <w:t xml:space="preserve"> case-insensitive behandeld!</w:t>
      </w:r>
    </w:p>
    <w:p w:rsidR="009E55FE" w:rsidRDefault="00E0399C" w:rsidP="00E0399C">
      <w:pPr>
        <w:pStyle w:val="Kop1"/>
      </w:pPr>
      <w:bookmarkStart w:id="17" w:name="_Toc500920048"/>
      <w:r>
        <w:t>Gebruik van RegEx in tooling</w:t>
      </w:r>
      <w:bookmarkEnd w:id="17"/>
    </w:p>
    <w:p w:rsidR="006723D3" w:rsidRDefault="00E0399C" w:rsidP="00E0399C">
      <w:r w:rsidRPr="008D5414">
        <w:t xml:space="preserve">Binnen Linux kun je goed gebruik maken van reguliere expressies. Echter, er zijn nogal wat subtiele verschillen. </w:t>
      </w:r>
      <w:r w:rsidR="006723D3">
        <w:t>Je kunt dat op verschillende manieren doen:</w:t>
      </w:r>
    </w:p>
    <w:p w:rsidR="006723D3" w:rsidRDefault="006723D3" w:rsidP="006723D3">
      <w:pPr>
        <w:pStyle w:val="Lijstalinea"/>
        <w:numPr>
          <w:ilvl w:val="0"/>
          <w:numId w:val="16"/>
        </w:numPr>
      </w:pPr>
      <w:r>
        <w:t>Onder Windows 10 installeer je de bash-shell</w:t>
      </w:r>
    </w:p>
    <w:p w:rsidR="006723D3" w:rsidRDefault="006723D3" w:rsidP="006723D3">
      <w:pPr>
        <w:pStyle w:val="Lijstalinea"/>
        <w:numPr>
          <w:ilvl w:val="0"/>
          <w:numId w:val="16"/>
        </w:numPr>
      </w:pPr>
      <w:r>
        <w:t>Elke windows versie: installeer cygwin (</w:t>
      </w:r>
      <w:hyperlink r:id="rId27" w:history="1">
        <w:r w:rsidRPr="009A4F9C">
          <w:rPr>
            <w:rStyle w:val="Hyperlink"/>
          </w:rPr>
          <w:t>http://www.cygwin.com/</w:t>
        </w:r>
      </w:hyperlink>
      <w:r>
        <w:t>). Zo kun je met één druk op de knop een bash-shell starten</w:t>
      </w:r>
    </w:p>
    <w:p w:rsidR="006723D3" w:rsidRDefault="006723D3" w:rsidP="006723D3">
      <w:pPr>
        <w:pStyle w:val="Lijstalinea"/>
        <w:numPr>
          <w:ilvl w:val="0"/>
          <w:numId w:val="16"/>
        </w:numPr>
      </w:pPr>
      <w:r>
        <w:t>Installeer Debian of Ubuntu als 2</w:t>
      </w:r>
      <w:r w:rsidRPr="006723D3">
        <w:rPr>
          <w:vertAlign w:val="superscript"/>
        </w:rPr>
        <w:t>e</w:t>
      </w:r>
      <w:r>
        <w:t xml:space="preserve"> operating systeem of via virtualisatie (Parallels of Virtual Box).</w:t>
      </w:r>
    </w:p>
    <w:p w:rsidR="006723D3" w:rsidRDefault="006723D3" w:rsidP="006723D3">
      <w:r>
        <w:t xml:space="preserve">Voordeel van de eerste twee opties is dat je gewoon met je bestaande windows omgeving aan de slag kan, en dus bij al je bestanden kan. </w:t>
      </w:r>
    </w:p>
    <w:p w:rsidR="003C3FF7" w:rsidRPr="008D5414" w:rsidRDefault="003C3FF7" w:rsidP="003C3FF7">
      <w:pPr>
        <w:pStyle w:val="Kop2"/>
      </w:pPr>
      <w:bookmarkStart w:id="18" w:name="_Toc500920049"/>
      <w:r>
        <w:t>grep</w:t>
      </w:r>
      <w:bookmarkEnd w:id="18"/>
    </w:p>
    <w:p w:rsidR="00E0399C" w:rsidRDefault="00E0399C" w:rsidP="00E0399C">
      <w:pPr>
        <w:rPr>
          <w:lang w:val="en-US"/>
        </w:rPr>
      </w:pPr>
      <w:r>
        <w:rPr>
          <w:lang w:val="en-US"/>
        </w:rPr>
        <w:t xml:space="preserve">Dezelfde expressie om deze </w:t>
      </w:r>
      <w:r w:rsidR="008D5414">
        <w:rPr>
          <w:lang w:val="en-US"/>
        </w:rPr>
        <w:t xml:space="preserve">foute telefoonnummers </w:t>
      </w:r>
      <w:r>
        <w:rPr>
          <w:lang w:val="en-US"/>
        </w:rPr>
        <w:t>te zoeken via GREP (</w:t>
      </w:r>
      <w:hyperlink r:id="rId28" w:history="1">
        <w:r w:rsidRPr="009A4F9C">
          <w:rPr>
            <w:rStyle w:val="Hyperlink"/>
            <w:lang w:val="en-US"/>
          </w:rPr>
          <w:t>https://www.gnu.org/software/grep/manual/grep.html</w:t>
        </w:r>
      </w:hyperlink>
      <w:r w:rsidR="001B4F93">
        <w:rPr>
          <w:lang w:val="en-US"/>
        </w:rPr>
        <w:t xml:space="preserve"> ). Bijvoorbeeld:</w:t>
      </w:r>
    </w:p>
    <w:p w:rsidR="00E0399C" w:rsidRPr="001B4F93" w:rsidRDefault="00E0399C" w:rsidP="00E0399C">
      <w:pPr>
        <w:ind w:firstLine="576"/>
        <w:rPr>
          <w:rFonts w:ascii="Courier New" w:hAnsi="Courier New" w:cs="Lucida Console"/>
          <w:sz w:val="18"/>
          <w:szCs w:val="18"/>
        </w:rPr>
      </w:pPr>
      <w:r w:rsidRPr="001B4F93">
        <w:rPr>
          <w:rFonts w:ascii="Courier New" w:hAnsi="Courier New" w:cs="Lucida Console"/>
          <w:sz w:val="18"/>
          <w:szCs w:val="18"/>
        </w:rPr>
        <w:t xml:space="preserve">grep </w:t>
      </w:r>
      <w:r w:rsidR="00764A09" w:rsidRPr="001B4F93">
        <w:rPr>
          <w:rFonts w:ascii="Courier New" w:hAnsi="Courier New" w:cs="Lucida Console"/>
          <w:sz w:val="18"/>
          <w:szCs w:val="18"/>
        </w:rPr>
        <w:t>'</w:t>
      </w:r>
      <w:r w:rsidRPr="001B4F93">
        <w:rPr>
          <w:rFonts w:ascii="Courier New" w:hAnsi="Courier New" w:cs="Lucida Console"/>
          <w:sz w:val="18"/>
          <w:szCs w:val="18"/>
        </w:rPr>
        <w:t>^[^\+][0-9]*' telefoonnummers.txt</w:t>
      </w:r>
    </w:p>
    <w:p w:rsidR="001B4F93" w:rsidRDefault="001B4F93" w:rsidP="001B4F93">
      <w:pPr>
        <w:rPr>
          <w:lang w:val="en-US"/>
        </w:rPr>
      </w:pPr>
      <w:r>
        <w:rPr>
          <w:rFonts w:ascii="Lucida Console" w:hAnsi="Lucida Console" w:cs="Lucida Console"/>
          <w:sz w:val="18"/>
          <w:szCs w:val="18"/>
        </w:rPr>
        <w:lastRenderedPageBreak/>
        <w:t xml:space="preserve">Zie onderstaande set Linux commando’s </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 cat telefoonnummers.txt</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0612345678</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0698756355</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0645454545</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+31699988877</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0651548748</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0649798646</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+31888571111n</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 grep '^[^\+][0-9]*' telefoonnummers.txt</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0612345678</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0698756355</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0645454545</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0651548748</w:t>
      </w:r>
    </w:p>
    <w:p w:rsid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0649798646</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 grep -v '^[^\+][0-9]*' telefoonnummers.txt</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+31699988877</w:t>
      </w:r>
    </w:p>
    <w:p w:rsidR="001B4F93" w:rsidRPr="001B4F93" w:rsidRDefault="001B4F93" w:rsidP="001B4F93">
      <w:pPr>
        <w:autoSpaceDE w:val="0"/>
        <w:autoSpaceDN w:val="0"/>
        <w:adjustRightInd w:val="0"/>
        <w:spacing w:after="0" w:line="240" w:lineRule="auto"/>
        <w:ind w:left="567"/>
        <w:rPr>
          <w:rFonts w:ascii="Courier New" w:hAnsi="Courier New" w:cs="Lucida Console"/>
          <w:sz w:val="18"/>
          <w:szCs w:val="18"/>
        </w:rPr>
      </w:pPr>
      <w:r w:rsidRPr="001B4F93">
        <w:rPr>
          <w:rFonts w:ascii="Courier New" w:hAnsi="Courier New" w:cs="Lucida Console"/>
          <w:sz w:val="18"/>
          <w:szCs w:val="18"/>
        </w:rPr>
        <w:t>+31888571111n</w:t>
      </w:r>
    </w:p>
    <w:p w:rsidR="00E0399C" w:rsidRDefault="008D5414" w:rsidP="003C3FF7">
      <w:pPr>
        <w:spacing w:before="240"/>
      </w:pPr>
      <w:r w:rsidRPr="001B4F93">
        <w:t xml:space="preserve">Hier is het niet nuttig of zelfs maar </w:t>
      </w:r>
      <w:r w:rsidRPr="00727BD9">
        <w:rPr>
          <w:b/>
        </w:rPr>
        <w:t>toegestaan</w:t>
      </w:r>
      <w:r w:rsidRPr="001B4F93">
        <w:t xml:space="preserve"> om met groepen via haakjes te werken.</w:t>
      </w:r>
      <w:r w:rsidR="006723D3" w:rsidRPr="001B4F93">
        <w:t xml:space="preserve"> Gebruik eventueel de optie ‘-v’ om de resultaten om te draaien.</w:t>
      </w:r>
    </w:p>
    <w:p w:rsidR="00FA1C48" w:rsidRDefault="00FA1C48" w:rsidP="003C3FF7">
      <w:pPr>
        <w:spacing w:before="240"/>
      </w:pPr>
      <w:r>
        <w:t xml:space="preserve">Merk op dat je bij GREP het zoekpatroon niet tussen delimiters (/…./) </w:t>
      </w:r>
      <w:r w:rsidR="00764A09">
        <w:t>hoeft te zetten zoals bij het volgende programma sed.</w:t>
      </w:r>
    </w:p>
    <w:p w:rsidR="00764A09" w:rsidRDefault="00764A09" w:rsidP="00764A09">
      <w:pPr>
        <w:pStyle w:val="Kop2"/>
      </w:pPr>
      <w:bookmarkStart w:id="19" w:name="_Toc500920050"/>
      <w:r>
        <w:t>sed</w:t>
      </w:r>
      <w:bookmarkEnd w:id="19"/>
    </w:p>
    <w:p w:rsidR="00764A09" w:rsidRPr="008D5414" w:rsidRDefault="00764A09" w:rsidP="00764A09">
      <w:r w:rsidRPr="008D5414">
        <w:t xml:space="preserve">Bijvoorbeeld in SED (Stream Editor): </w:t>
      </w:r>
      <w:hyperlink r:id="rId29" w:history="1">
        <w:r w:rsidRPr="008D5414">
          <w:rPr>
            <w:rStyle w:val="Hyperlink"/>
          </w:rPr>
          <w:t>https://www.gnu.org/software/sed/manual/sed.html</w:t>
        </w:r>
      </w:hyperlink>
      <w:r w:rsidRPr="008D5414">
        <w:t xml:space="preserve"> </w:t>
      </w:r>
    </w:p>
    <w:p w:rsidR="00764A09" w:rsidRDefault="00764A09" w:rsidP="00764A09">
      <w:r>
        <w:t>Het programma sed is zeer krachtig om tekst te bewerken vanaf ‘standard input’ of bestanden. Als je eenmaal gewend bent aan sed, kun je dus zeer snel bestanden manipuleren zonder één regel code te schrijven.</w:t>
      </w:r>
    </w:p>
    <w:p w:rsidR="00764A09" w:rsidRPr="008D5414" w:rsidRDefault="00764A09" w:rsidP="00764A09">
      <w:r w:rsidRPr="008D5414">
        <w:t xml:space="preserve">Met onderstaande expressie kun je telefoonnummers verbeteren zoals in het voorbeeld van paragraaf </w:t>
      </w:r>
      <w:r w:rsidRPr="008D5414">
        <w:fldChar w:fldCharType="begin"/>
      </w:r>
      <w:r w:rsidRPr="008D5414">
        <w:instrText xml:space="preserve"> REF _Ref494696089 \w \h </w:instrText>
      </w:r>
      <w:r w:rsidRPr="008D5414">
        <w:fldChar w:fldCharType="separate"/>
      </w:r>
      <w:r w:rsidRPr="008D5414">
        <w:t>5.2</w:t>
      </w:r>
      <w:r w:rsidRPr="008D5414">
        <w:fldChar w:fldCharType="end"/>
      </w:r>
      <w:r w:rsidRPr="008D5414">
        <w:t xml:space="preserve">. (zoek foute telefoonnummers en verbeter ze). </w:t>
      </w:r>
    </w:p>
    <w:p w:rsidR="00764A09" w:rsidRPr="008D5414" w:rsidRDefault="002377CB" w:rsidP="00764A09">
      <w:pPr>
        <w:ind w:firstLine="708"/>
        <w:rPr>
          <w:rFonts w:ascii="Lucida Console" w:hAnsi="Lucida Console" w:cs="Lucida Console"/>
          <w:sz w:val="18"/>
          <w:szCs w:val="18"/>
        </w:rPr>
      </w:pPr>
      <w:r w:rsidRPr="002377CB">
        <w:rPr>
          <w:rFonts w:ascii="Lucida Console" w:hAnsi="Lucida Console" w:cs="Lucida Console"/>
          <w:sz w:val="18"/>
          <w:szCs w:val="18"/>
        </w:rPr>
        <w:t>sed -e 's/^\([^\+]\)\([0-9]*\)/\+31\2/gi' telefoonnummers.txt</w:t>
      </w:r>
      <w:r w:rsidR="00764A09" w:rsidRPr="008D5414">
        <w:rPr>
          <w:rFonts w:ascii="Lucida Console" w:hAnsi="Lucida Console" w:cs="Lucida Console"/>
          <w:sz w:val="18"/>
          <w:szCs w:val="18"/>
        </w:rPr>
        <w:t xml:space="preserve"> </w:t>
      </w:r>
    </w:p>
    <w:p w:rsidR="00764A09" w:rsidRDefault="00764A09" w:rsidP="00764A09">
      <w:r w:rsidRPr="008D5414">
        <w:t xml:space="preserve">De Stream Editor SED geeft in het ‘script’ dat hierboven staat eerst de opdracht om te gaan zoeken en vervangen (‘s’). </w:t>
      </w:r>
      <w:r>
        <w:t>Het patroon moet opgenomen worden in een soort ‘opdrachtregel’ tussen delimiters (/…../).</w:t>
      </w:r>
    </w:p>
    <w:p w:rsidR="00764A09" w:rsidRDefault="00764A09" w:rsidP="00764A09">
      <w:r w:rsidRPr="008D5414">
        <w:t>Let ook op dat er een extra backslash staat</w:t>
      </w:r>
      <w:r w:rsidR="00BF328D">
        <w:t xml:space="preserve"> (</w:t>
      </w:r>
      <w:r w:rsidR="00BF328D" w:rsidRPr="00BF328D">
        <w:rPr>
          <w:highlight w:val="green"/>
        </w:rPr>
        <w:t>groen</w:t>
      </w:r>
      <w:r w:rsidR="00BF328D">
        <w:t>)</w:t>
      </w:r>
      <w:r w:rsidRPr="008D5414">
        <w:t>. Bij het vak Operating Systems heb je geleerd da</w:t>
      </w:r>
      <w:r w:rsidR="00BF328D">
        <w:t>t</w:t>
      </w:r>
      <w:r w:rsidRPr="008D5414">
        <w:t xml:space="preserve"> een backslash op de commandoregel gebruikt kan worden om een speciaal teken</w:t>
      </w:r>
      <w:r>
        <w:t xml:space="preserve">. We hebben een backslash nodig als ‘literal’ en moeten er daarom twee invoeren: de eerste geeft aan dat er een speciaal teken volgt, en de tweede is het daadwerkelijke speciale teken. Vergelijk dat met expressies in C#. </w:t>
      </w:r>
    </w:p>
    <w:p w:rsidR="003C3FF7" w:rsidRPr="001B4F93" w:rsidRDefault="003C3FF7" w:rsidP="003C3FF7">
      <w:pPr>
        <w:pStyle w:val="Kop2"/>
        <w:rPr>
          <w:lang w:val="nl-NL"/>
        </w:rPr>
      </w:pPr>
      <w:bookmarkStart w:id="20" w:name="_Toc500920051"/>
      <w:r>
        <w:rPr>
          <w:lang w:val="nl-NL"/>
        </w:rPr>
        <w:t>awk</w:t>
      </w:r>
      <w:bookmarkEnd w:id="20"/>
    </w:p>
    <w:p w:rsidR="001B4F93" w:rsidRDefault="001B4F93" w:rsidP="00E0399C">
      <w:r w:rsidRPr="001B4F93">
        <w:t xml:space="preserve">Met AWK kunnen kleine programmatjes </w:t>
      </w:r>
      <w:r w:rsidR="003C3FF7">
        <w:t xml:space="preserve">maken die ideaal zijn voor het werken met .csv (comma separated values) bestanden. </w:t>
      </w:r>
    </w:p>
    <w:p w:rsidR="003C3FF7" w:rsidRDefault="003C3FF7" w:rsidP="00E0399C">
      <w:r>
        <w:t>Neem bijvoorbeeld een eenvoudig tekstbestand met namen en functies. De kolom volgorde is: voornaam, tussenvoegsels,achternaam,functie. De kolommen worden gescheiden door een puntkomma. Zie onderstaande Linux commando’s.</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b/>
          <w:sz w:val="18"/>
          <w:szCs w:val="18"/>
        </w:rPr>
        <w:lastRenderedPageBreak/>
        <w:t>$ cat</w:t>
      </w:r>
      <w:r w:rsidRPr="003C3FF7">
        <w:rPr>
          <w:rFonts w:ascii="Courier New" w:hAnsi="Courier New" w:cs="Lucida Console"/>
          <w:sz w:val="18"/>
          <w:szCs w:val="18"/>
        </w:rPr>
        <w:t xml:space="preserve"> personen.txt</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Karel;de;Vries;Student</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Martin;;Molema;Docent</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Pietje;;Puk;Student</w:t>
      </w:r>
    </w:p>
    <w:p w:rsid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Jan;;Jansen;Student</w:t>
      </w:r>
    </w:p>
    <w:p w:rsidR="00ED1AA9" w:rsidRPr="003C3FF7" w:rsidRDefault="00ED1AA9" w:rsidP="003C3FF7">
      <w:pPr>
        <w:keepNext/>
        <w:autoSpaceDE w:val="0"/>
        <w:autoSpaceDN w:val="0"/>
        <w:adjustRightInd w:val="0"/>
        <w:spacing w:after="0" w:line="240" w:lineRule="auto"/>
        <w:ind w:left="709"/>
        <w:rPr>
          <w:rFonts w:ascii="Courier New" w:hAnsi="Courier New" w:cs="Lucida Console"/>
          <w:sz w:val="18"/>
          <w:szCs w:val="18"/>
        </w:rPr>
      </w:pPr>
      <w:r>
        <w:rPr>
          <w:rFonts w:ascii="Courier New" w:hAnsi="Courier New" w:cs="Lucida Console"/>
          <w:sz w:val="18"/>
          <w:szCs w:val="18"/>
        </w:rPr>
        <w:t>Jan;;Pietersen;Student</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Hans;;Janssen;Student</w:t>
      </w:r>
    </w:p>
    <w:p w:rsidR="003C3FF7" w:rsidRPr="003C3FF7" w:rsidRDefault="003C3FF7" w:rsidP="003C3FF7">
      <w:pPr>
        <w:keepNext/>
        <w:autoSpaceDE w:val="0"/>
        <w:autoSpaceDN w:val="0"/>
        <w:adjustRightInd w:val="0"/>
        <w:spacing w:after="0" w:line="240" w:lineRule="auto"/>
        <w:ind w:left="709"/>
        <w:rPr>
          <w:rFonts w:ascii="Courier New" w:hAnsi="Courier New" w:cs="Lucida Console"/>
          <w:sz w:val="18"/>
          <w:szCs w:val="18"/>
        </w:rPr>
      </w:pPr>
      <w:r w:rsidRPr="003C3FF7">
        <w:rPr>
          <w:rFonts w:ascii="Courier New" w:hAnsi="Courier New" w:cs="Lucida Console"/>
          <w:sz w:val="18"/>
          <w:szCs w:val="18"/>
        </w:rPr>
        <w:t>Peter;;Jansen;Student</w:t>
      </w:r>
    </w:p>
    <w:p w:rsidR="003C3FF7" w:rsidRDefault="003C3FF7" w:rsidP="003C3FF7">
      <w:pPr>
        <w:autoSpaceDE w:val="0"/>
        <w:autoSpaceDN w:val="0"/>
        <w:adjustRightInd w:val="0"/>
        <w:spacing w:after="0" w:line="240" w:lineRule="auto"/>
        <w:ind w:left="708"/>
        <w:rPr>
          <w:rFonts w:ascii="Courier New" w:hAnsi="Courier New" w:cs="Courier New"/>
          <w:sz w:val="18"/>
          <w:szCs w:val="18"/>
        </w:rPr>
      </w:pPr>
    </w:p>
    <w:p w:rsidR="003C3FF7" w:rsidRPr="003C3FF7" w:rsidRDefault="003C3FF7" w:rsidP="003C3FF7">
      <w:pPr>
        <w:autoSpaceDE w:val="0"/>
        <w:autoSpaceDN w:val="0"/>
        <w:adjustRightInd w:val="0"/>
        <w:spacing w:after="0" w:line="240" w:lineRule="auto"/>
        <w:ind w:left="708"/>
        <w:rPr>
          <w:rFonts w:ascii="Courier New" w:hAnsi="Courier New" w:cs="Courier New"/>
          <w:sz w:val="18"/>
          <w:szCs w:val="18"/>
        </w:rPr>
      </w:pPr>
      <w:r w:rsidRPr="003C3FF7">
        <w:rPr>
          <w:rFonts w:ascii="Courier New" w:hAnsi="Courier New" w:cs="Courier New"/>
          <w:b/>
          <w:sz w:val="18"/>
          <w:szCs w:val="18"/>
        </w:rPr>
        <w:t>$</w:t>
      </w:r>
      <w:r w:rsidRPr="003C3FF7">
        <w:rPr>
          <w:rFonts w:ascii="Courier New" w:hAnsi="Courier New" w:cs="Courier New"/>
          <w:sz w:val="18"/>
          <w:szCs w:val="18"/>
        </w:rPr>
        <w:t xml:space="preserve"> </w:t>
      </w:r>
      <w:r w:rsidRPr="003C3FF7">
        <w:rPr>
          <w:rFonts w:ascii="Courier New" w:hAnsi="Courier New" w:cs="Courier New"/>
          <w:b/>
          <w:sz w:val="18"/>
          <w:szCs w:val="18"/>
        </w:rPr>
        <w:t>awk</w:t>
      </w:r>
      <w:r w:rsidRPr="003C3FF7">
        <w:rPr>
          <w:rFonts w:ascii="Courier New" w:hAnsi="Courier New" w:cs="Courier New"/>
          <w:sz w:val="18"/>
          <w:szCs w:val="18"/>
        </w:rPr>
        <w:t xml:space="preserve"> -f jansen.awk personen.txt</w:t>
      </w:r>
    </w:p>
    <w:p w:rsidR="003C3FF7" w:rsidRPr="003C3FF7" w:rsidRDefault="003C3FF7" w:rsidP="003C3FF7">
      <w:pPr>
        <w:autoSpaceDE w:val="0"/>
        <w:autoSpaceDN w:val="0"/>
        <w:adjustRightInd w:val="0"/>
        <w:spacing w:after="0" w:line="240" w:lineRule="auto"/>
        <w:ind w:left="708"/>
        <w:rPr>
          <w:rFonts w:ascii="Courier New" w:hAnsi="Courier New" w:cs="Courier New"/>
          <w:sz w:val="18"/>
          <w:szCs w:val="18"/>
        </w:rPr>
      </w:pPr>
      <w:r w:rsidRPr="003C3FF7">
        <w:rPr>
          <w:rFonts w:ascii="Courier New" w:hAnsi="Courier New" w:cs="Courier New"/>
          <w:sz w:val="18"/>
          <w:szCs w:val="18"/>
        </w:rPr>
        <w:t>Voornaam =  Jan</w:t>
      </w:r>
    </w:p>
    <w:p w:rsidR="003C3FF7" w:rsidRPr="003C3FF7" w:rsidRDefault="003C3FF7" w:rsidP="003C3FF7">
      <w:pPr>
        <w:autoSpaceDE w:val="0"/>
        <w:autoSpaceDN w:val="0"/>
        <w:adjustRightInd w:val="0"/>
        <w:spacing w:after="0" w:line="240" w:lineRule="auto"/>
        <w:ind w:left="708"/>
        <w:rPr>
          <w:rFonts w:ascii="Courier New" w:hAnsi="Courier New" w:cs="Courier New"/>
          <w:sz w:val="18"/>
          <w:szCs w:val="18"/>
        </w:rPr>
      </w:pPr>
      <w:r w:rsidRPr="003C3FF7">
        <w:rPr>
          <w:rFonts w:ascii="Courier New" w:hAnsi="Courier New" w:cs="Courier New"/>
          <w:sz w:val="18"/>
          <w:szCs w:val="18"/>
        </w:rPr>
        <w:t>Voornaam =  Peter</w:t>
      </w:r>
    </w:p>
    <w:p w:rsidR="003C3FF7" w:rsidRPr="007F4424" w:rsidRDefault="003C3FF7" w:rsidP="003C3FF7">
      <w:pPr>
        <w:spacing w:before="240"/>
      </w:pPr>
      <w:r w:rsidRPr="007F4424">
        <w:t>Het awk-script voor jansen.awk ziet er als volgt uit:</w:t>
      </w:r>
    </w:p>
    <w:p w:rsidR="003C3FF7" w:rsidRPr="007F4424" w:rsidRDefault="003C3FF7" w:rsidP="003C3FF7">
      <w:pPr>
        <w:keepNext/>
        <w:spacing w:after="0"/>
        <w:ind w:left="709"/>
        <w:rPr>
          <w:rFonts w:ascii="Courier New" w:hAnsi="Courier New"/>
          <w:sz w:val="18"/>
          <w:szCs w:val="18"/>
        </w:rPr>
      </w:pPr>
      <w:r w:rsidRPr="007F4424">
        <w:rPr>
          <w:rFonts w:ascii="Courier New" w:hAnsi="Courier New"/>
          <w:sz w:val="18"/>
          <w:szCs w:val="18"/>
        </w:rPr>
        <w:t>BEGIN {FS=";"}</w:t>
      </w:r>
    </w:p>
    <w:p w:rsidR="003C3FF7" w:rsidRPr="007F4424" w:rsidRDefault="003C3FF7" w:rsidP="003C3FF7">
      <w:pPr>
        <w:keepNext/>
        <w:spacing w:after="0"/>
        <w:ind w:left="709"/>
        <w:rPr>
          <w:rFonts w:ascii="Courier New" w:hAnsi="Courier New"/>
          <w:sz w:val="18"/>
          <w:szCs w:val="18"/>
        </w:rPr>
      </w:pPr>
      <w:r w:rsidRPr="007F4424">
        <w:rPr>
          <w:rFonts w:ascii="Courier New" w:hAnsi="Courier New"/>
          <w:sz w:val="18"/>
          <w:szCs w:val="18"/>
        </w:rPr>
        <w:t>/Jansen/ {print "Voornaam = " $1}</w:t>
      </w:r>
    </w:p>
    <w:p w:rsidR="00D33EBE" w:rsidRPr="007F4424" w:rsidRDefault="003C3FF7" w:rsidP="00ED1AA9">
      <w:pPr>
        <w:spacing w:before="240"/>
      </w:pPr>
      <w:r w:rsidRPr="007F4424">
        <w:t>De eerste regel verteld ons dat het veldscheidingsteken een puntkomma is. De tweede regel begint met een reguliere expressie ‘</w:t>
      </w:r>
      <w:r w:rsidRPr="007F4424">
        <w:rPr>
          <w:rFonts w:ascii="Courier New" w:hAnsi="Courier New"/>
        </w:rPr>
        <w:t>/Jansen/</w:t>
      </w:r>
      <w:r w:rsidRPr="007F4424">
        <w:t>’</w:t>
      </w:r>
      <w:r w:rsidR="00ED1AA9" w:rsidRPr="007F4424">
        <w:t xml:space="preserve">. </w:t>
      </w:r>
      <w:r w:rsidR="00D33EBE" w:rsidRPr="007F4424">
        <w:t>Als de naam voorkomt (willekeurig waar in de regel tekst), dan drukken we het eerste veld af (de voornaam, $1).</w:t>
      </w:r>
    </w:p>
    <w:p w:rsidR="003C3FF7" w:rsidRPr="007F4424" w:rsidRDefault="00ED1AA9" w:rsidP="00ED1AA9">
      <w:pPr>
        <w:spacing w:before="240"/>
      </w:pPr>
      <w:r w:rsidRPr="007F4424">
        <w:t>Merk op dat dit case-sensitive is. Dus ‘</w:t>
      </w:r>
      <w:r w:rsidRPr="007F4424">
        <w:rPr>
          <w:rFonts w:ascii="Courier New" w:hAnsi="Courier New"/>
        </w:rPr>
        <w:t>/jansen/</w:t>
      </w:r>
      <w:r w:rsidRPr="007F4424">
        <w:t>’ is wat anders dan ‘</w:t>
      </w:r>
      <w:r w:rsidRPr="007F4424">
        <w:rPr>
          <w:rFonts w:ascii="Courier New" w:hAnsi="Courier New"/>
        </w:rPr>
        <w:t>/Jansen/</w:t>
      </w:r>
      <w:r w:rsidRPr="007F4424">
        <w:t xml:space="preserve">’. Hier zijn wel oplossingen voor (zie </w:t>
      </w:r>
      <w:hyperlink r:id="rId30" w:anchor="SEC30" w:history="1">
        <w:r w:rsidRPr="007F4424">
          <w:rPr>
            <w:rStyle w:val="Hyperlink"/>
          </w:rPr>
          <w:t>AWK manual</w:t>
        </w:r>
      </w:hyperlink>
      <w:r w:rsidRPr="007F4424">
        <w:t xml:space="preserve">). </w:t>
      </w:r>
    </w:p>
    <w:p w:rsidR="003C3FF7" w:rsidRPr="007F4424" w:rsidRDefault="00F15043" w:rsidP="00E0399C">
      <w:r w:rsidRPr="007F4424">
        <w:t>De kracht van AWK zit hem in dat alleen regels die voldoen</w:t>
      </w:r>
      <w:r w:rsidRPr="007F4424">
        <w:rPr>
          <w:rStyle w:val="Voetnootmarkering"/>
        </w:rPr>
        <w:footnoteReference w:id="1"/>
      </w:r>
      <w:r w:rsidRPr="007F4424">
        <w:t xml:space="preserve"> aan het patroon behandeld worden. We passen het script iets aan: </w:t>
      </w:r>
    </w:p>
    <w:p w:rsidR="00F15043" w:rsidRPr="007F4424" w:rsidRDefault="00F15043" w:rsidP="00F15043">
      <w:pPr>
        <w:pStyle w:val="Lijstalinea"/>
        <w:numPr>
          <w:ilvl w:val="0"/>
          <w:numId w:val="16"/>
        </w:numPr>
      </w:pPr>
      <w:r w:rsidRPr="007F4424">
        <w:t>als je Jansen heet, willen we je voornaam weten</w:t>
      </w:r>
    </w:p>
    <w:p w:rsidR="00F15043" w:rsidRPr="007F4424" w:rsidRDefault="00F15043" w:rsidP="00F15043">
      <w:pPr>
        <w:pStyle w:val="Lijstalinea"/>
        <w:numPr>
          <w:ilvl w:val="0"/>
          <w:numId w:val="16"/>
        </w:numPr>
      </w:pPr>
      <w:r w:rsidRPr="007F4424">
        <w:t>heet je niet Jansen, dan willen we de tussenvoegsels + achternaam weten</w:t>
      </w:r>
    </w:p>
    <w:p w:rsidR="00F15043" w:rsidRDefault="00F15043" w:rsidP="00F15043">
      <w:pPr>
        <w:rPr>
          <w:lang w:val="en-US"/>
        </w:rPr>
      </w:pPr>
      <w:r>
        <w:rPr>
          <w:lang w:val="en-US"/>
        </w:rPr>
        <w:t>De uitvoer:</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 awk -f jansen2.awk personen.txt</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Achternaam = de Vries</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Achternaam =  Molema</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Achternaam =  Puk</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Voornaam = Jan</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Achternaam =  Pietersen</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Achternaam =  Janssen</w:t>
      </w:r>
    </w:p>
    <w:p w:rsidR="00F15043" w:rsidRPr="00D33EBE" w:rsidRDefault="00F15043" w:rsidP="00D33EBE">
      <w:pPr>
        <w:autoSpaceDE w:val="0"/>
        <w:autoSpaceDN w:val="0"/>
        <w:adjustRightInd w:val="0"/>
        <w:spacing w:after="0" w:line="240" w:lineRule="auto"/>
        <w:ind w:left="708"/>
        <w:rPr>
          <w:rFonts w:ascii="Courier New" w:hAnsi="Courier New" w:cs="Lucida Console"/>
          <w:sz w:val="18"/>
          <w:szCs w:val="18"/>
        </w:rPr>
      </w:pPr>
      <w:r w:rsidRPr="00D33EBE">
        <w:rPr>
          <w:rFonts w:ascii="Courier New" w:hAnsi="Courier New" w:cs="Lucida Console"/>
          <w:sz w:val="18"/>
          <w:szCs w:val="18"/>
        </w:rPr>
        <w:t>Voornaam = Peter</w:t>
      </w:r>
    </w:p>
    <w:p w:rsidR="00F15043" w:rsidRDefault="00D33EBE" w:rsidP="00F15043">
      <w:pPr>
        <w:rPr>
          <w:lang w:val="en-US"/>
        </w:rPr>
      </w:pPr>
      <w:r>
        <w:rPr>
          <w:lang w:val="en-US"/>
        </w:rPr>
        <w:t>Het nieuwe script (jansen2.awk):</w:t>
      </w:r>
    </w:p>
    <w:p w:rsidR="00F15043" w:rsidRPr="00D33EBE" w:rsidRDefault="00F15043" w:rsidP="00D33EBE">
      <w:pPr>
        <w:spacing w:after="0"/>
        <w:ind w:left="709"/>
        <w:contextualSpacing/>
        <w:rPr>
          <w:rFonts w:ascii="Courier New" w:hAnsi="Courier New"/>
          <w:lang w:val="en-US"/>
        </w:rPr>
      </w:pPr>
      <w:r w:rsidRPr="00D33EBE">
        <w:rPr>
          <w:rFonts w:ascii="Courier New" w:hAnsi="Courier New"/>
          <w:lang w:val="en-US"/>
        </w:rPr>
        <w:t>BEGIN {FS=";"}</w:t>
      </w:r>
    </w:p>
    <w:p w:rsidR="00F15043" w:rsidRPr="00D33EBE" w:rsidRDefault="00F15043" w:rsidP="00D33EBE">
      <w:pPr>
        <w:spacing w:after="0"/>
        <w:ind w:left="709"/>
        <w:contextualSpacing/>
        <w:rPr>
          <w:rFonts w:ascii="Courier New" w:hAnsi="Courier New"/>
          <w:lang w:val="en-US"/>
        </w:rPr>
      </w:pPr>
      <w:r w:rsidRPr="00D33EBE">
        <w:rPr>
          <w:rFonts w:ascii="Courier New" w:hAnsi="Courier New"/>
          <w:lang w:val="en-US"/>
        </w:rPr>
        <w:t>/Jansen/ {print "Voornaam = " $1}</w:t>
      </w:r>
    </w:p>
    <w:p w:rsidR="00F15043" w:rsidRPr="00D33EBE" w:rsidRDefault="00F15043" w:rsidP="00D33EBE">
      <w:pPr>
        <w:spacing w:after="0"/>
        <w:ind w:left="709"/>
        <w:contextualSpacing/>
        <w:rPr>
          <w:rFonts w:ascii="Courier New" w:hAnsi="Courier New"/>
          <w:lang w:val="en-US"/>
        </w:rPr>
      </w:pPr>
      <w:r w:rsidRPr="00D33EBE">
        <w:rPr>
          <w:rFonts w:ascii="Courier New" w:hAnsi="Courier New"/>
          <w:lang w:val="en-US"/>
        </w:rPr>
        <w:t>!/Jansen/ {print "Achternaam = " $2 " " $3}</w:t>
      </w:r>
    </w:p>
    <w:p w:rsidR="00D33EBE" w:rsidRPr="00CC4976" w:rsidRDefault="00D33EBE" w:rsidP="007F4424">
      <w:pPr>
        <w:spacing w:before="240"/>
      </w:pPr>
      <w:r w:rsidRPr="00CC4976">
        <w:t>Probleem is nog steeds dat we het filter (de reguliere expressie vooraan), geldt voor “iets” dat in de hele regel staat. Eigenlijk zeggen we dus</w:t>
      </w:r>
    </w:p>
    <w:p w:rsidR="00D33EBE" w:rsidRPr="00CC4976" w:rsidRDefault="00D33EBE" w:rsidP="00D33EBE">
      <w:r w:rsidRPr="00CC4976">
        <w:tab/>
        <w:t>Als er ergens in de regel “</w:t>
      </w:r>
      <w:r w:rsidRPr="00CC4976">
        <w:rPr>
          <w:rFonts w:ascii="Courier New" w:hAnsi="Courier New"/>
        </w:rPr>
        <w:t>Jansen</w:t>
      </w:r>
      <w:r w:rsidRPr="00CC4976">
        <w:t>” staat, doe dan X, anders doe Y.</w:t>
      </w:r>
    </w:p>
    <w:p w:rsidR="00D33EBE" w:rsidRPr="00CC4976" w:rsidRDefault="00D33EBE" w:rsidP="00D33EBE">
      <w:r w:rsidRPr="00CC4976">
        <w:t xml:space="preserve">Dit is als volgt op te lossen: vertel AWK dat het veld op positie 3 ($3) gelijk moet zijn aan Jansen (of niet). </w:t>
      </w:r>
    </w:p>
    <w:p w:rsidR="00D33EBE" w:rsidRPr="00D33EBE" w:rsidRDefault="00D33EBE" w:rsidP="00D33EBE">
      <w:pPr>
        <w:ind w:left="709"/>
        <w:contextualSpacing/>
        <w:rPr>
          <w:rFonts w:ascii="Courier New" w:hAnsi="Courier New"/>
          <w:sz w:val="18"/>
          <w:lang w:val="en-US"/>
        </w:rPr>
      </w:pPr>
      <w:r w:rsidRPr="00D33EBE">
        <w:rPr>
          <w:rFonts w:ascii="Courier New" w:hAnsi="Courier New"/>
          <w:sz w:val="18"/>
          <w:lang w:val="en-US"/>
        </w:rPr>
        <w:t>BEGIN {FS=";"}</w:t>
      </w:r>
    </w:p>
    <w:p w:rsidR="00D33EBE" w:rsidRPr="00D33EBE" w:rsidRDefault="00D33EBE" w:rsidP="00D33EBE">
      <w:pPr>
        <w:ind w:left="709"/>
        <w:contextualSpacing/>
        <w:rPr>
          <w:rFonts w:ascii="Courier New" w:hAnsi="Courier New"/>
          <w:sz w:val="18"/>
          <w:lang w:val="en-US"/>
        </w:rPr>
      </w:pPr>
      <w:r w:rsidRPr="00D33EBE">
        <w:rPr>
          <w:rFonts w:ascii="Courier New" w:hAnsi="Courier New"/>
          <w:sz w:val="18"/>
          <w:lang w:val="en-US"/>
        </w:rPr>
        <w:t>$3 ~/Jansen/ {print "Voornaam = " $1}</w:t>
      </w:r>
    </w:p>
    <w:p w:rsidR="00D33EBE" w:rsidRPr="00D33EBE" w:rsidRDefault="00D33EBE" w:rsidP="00D33EBE">
      <w:pPr>
        <w:ind w:left="709"/>
        <w:contextualSpacing/>
        <w:rPr>
          <w:rFonts w:ascii="Courier New" w:hAnsi="Courier New"/>
          <w:sz w:val="18"/>
          <w:lang w:val="en-US"/>
        </w:rPr>
      </w:pPr>
      <w:r w:rsidRPr="00D33EBE">
        <w:rPr>
          <w:rFonts w:ascii="Courier New" w:hAnsi="Courier New"/>
          <w:sz w:val="18"/>
          <w:lang w:val="en-US"/>
        </w:rPr>
        <w:lastRenderedPageBreak/>
        <w:t>$3 !~/Jansen/ {print "Achternaam = " $2 " " $3}</w:t>
      </w:r>
    </w:p>
    <w:p w:rsidR="00D33EBE" w:rsidRDefault="00F90555" w:rsidP="00CC4976">
      <w:pPr>
        <w:spacing w:before="240"/>
        <w:rPr>
          <w:lang w:val="en-US"/>
        </w:rPr>
      </w:pPr>
      <w:r>
        <w:rPr>
          <w:lang w:val="en-US"/>
        </w:rPr>
        <w:t xml:space="preserve">De tilde </w:t>
      </w:r>
      <w:r w:rsidR="00CC4976">
        <w:rPr>
          <w:lang w:val="en-US"/>
        </w:rPr>
        <w:t>(~) staat voor “is gelijk aan” in AWK.</w:t>
      </w:r>
    </w:p>
    <w:p w:rsidR="00AE35FC" w:rsidRDefault="00AE35FC" w:rsidP="00AE35FC">
      <w:pPr>
        <w:pStyle w:val="Kop2"/>
      </w:pPr>
      <w:bookmarkStart w:id="21" w:name="_Toc500920052"/>
      <w:r>
        <w:t>Dubbele MP3-bestanden zoeken:</w:t>
      </w:r>
      <w:bookmarkEnd w:id="21"/>
    </w:p>
    <w:p w:rsidR="00AE35FC" w:rsidRDefault="00AE35FC" w:rsidP="00AE35FC">
      <w:r w:rsidRPr="00AE35FC">
        <w:rPr>
          <w:rFonts w:ascii="Lucida Console" w:hAnsi="Lucida Console" w:cs="Lucida Console"/>
          <w:sz w:val="18"/>
          <w:szCs w:val="18"/>
        </w:rPr>
        <w:t xml:space="preserve">find . -iname '*.mp3' | sed -n 's/\(.*\/[0-9]*\) - \(.*\)\.mp3/\2/gpi' | sort | uniq -c | awk '{ if ($1&gt;1) print $0}' </w:t>
      </w:r>
    </w:p>
    <w:p w:rsidR="00AE35FC" w:rsidRDefault="00AE35FC" w:rsidP="00AE35FC">
      <w:r>
        <w:t>Toelichting</w:t>
      </w:r>
    </w:p>
    <w:p w:rsidR="00AE35FC" w:rsidRPr="00DB0BBD" w:rsidRDefault="00AE35FC" w:rsidP="00AE35FC">
      <w:pPr>
        <w:pStyle w:val="Lijstalinea"/>
        <w:numPr>
          <w:ilvl w:val="0"/>
          <w:numId w:val="23"/>
        </w:numPr>
      </w:pPr>
      <w:r>
        <w:rPr>
          <w:rFonts w:ascii="Lucida Console" w:hAnsi="Lucida Console" w:cs="Lucida Console"/>
          <w:sz w:val="18"/>
          <w:szCs w:val="18"/>
        </w:rPr>
        <w:t>find . -iname '*.mp3'</w:t>
      </w:r>
    </w:p>
    <w:p w:rsidR="00AE35FC" w:rsidRPr="00DB0BBD" w:rsidRDefault="00AE35FC" w:rsidP="00AE35FC">
      <w:pPr>
        <w:pStyle w:val="Lijstalinea"/>
        <w:numPr>
          <w:ilvl w:val="0"/>
          <w:numId w:val="23"/>
        </w:numPr>
      </w:pPr>
      <w:r>
        <w:rPr>
          <w:rFonts w:ascii="Lucida Console" w:hAnsi="Lucida Console" w:cs="Lucida Console"/>
          <w:sz w:val="18"/>
          <w:szCs w:val="18"/>
        </w:rPr>
        <w:t xml:space="preserve">sed -n </w:t>
      </w:r>
      <w:r w:rsidRPr="00AE35FC">
        <w:rPr>
          <w:rFonts w:ascii="Lucida Console" w:hAnsi="Lucida Console" w:cs="Lucida Console"/>
          <w:sz w:val="18"/>
          <w:szCs w:val="18"/>
        </w:rPr>
        <w:t>'s/\(.*\/[0-9]*\) - \(.*\)\.mp3/\2/gpi'</w:t>
      </w:r>
      <w:r>
        <w:rPr>
          <w:rFonts w:ascii="Lucida Console" w:hAnsi="Lucida Console" w:cs="Lucida Console"/>
          <w:sz w:val="18"/>
          <w:szCs w:val="18"/>
        </w:rPr>
        <w:t xml:space="preserve"> </w:t>
      </w:r>
    </w:p>
    <w:p w:rsidR="00AE35FC" w:rsidRPr="00DB0BBD" w:rsidRDefault="00AE35FC" w:rsidP="00AE35FC">
      <w:pPr>
        <w:pStyle w:val="Lijstalinea"/>
        <w:numPr>
          <w:ilvl w:val="0"/>
          <w:numId w:val="23"/>
        </w:numPr>
      </w:pPr>
      <w:r>
        <w:rPr>
          <w:rFonts w:ascii="Lucida Console" w:hAnsi="Lucida Console" w:cs="Lucida Console"/>
          <w:sz w:val="18"/>
          <w:szCs w:val="18"/>
        </w:rPr>
        <w:t xml:space="preserve">sort | uniq -c </w:t>
      </w:r>
    </w:p>
    <w:p w:rsidR="00AE35FC" w:rsidRPr="00AE35FC" w:rsidRDefault="00AE35FC" w:rsidP="00AE35FC">
      <w:pPr>
        <w:pStyle w:val="Lijstalinea"/>
        <w:numPr>
          <w:ilvl w:val="0"/>
          <w:numId w:val="23"/>
        </w:numPr>
      </w:pPr>
      <w:r>
        <w:rPr>
          <w:rFonts w:ascii="Lucida Console" w:hAnsi="Lucida Console" w:cs="Lucida Console"/>
          <w:sz w:val="18"/>
          <w:szCs w:val="18"/>
        </w:rPr>
        <w:t>awk '{ if ($1&gt;1) print $0}'</w:t>
      </w:r>
    </w:p>
    <w:p w:rsidR="00AE35FC" w:rsidRDefault="00AE35FC" w:rsidP="00AE35FC">
      <w:r>
        <w:t>In stap 1 worden de bestandsnamen opgezocht vanuit de huidige directory. De extensie is case-insensitive (</w:t>
      </w:r>
      <w:r w:rsidRPr="00AE35FC">
        <w:rPr>
          <w:rFonts w:ascii="Courier New" w:hAnsi="Courier New"/>
        </w:rPr>
        <w:t>-iname</w:t>
      </w:r>
      <w:r>
        <w:t>).</w:t>
      </w:r>
    </w:p>
    <w:p w:rsidR="00AE35FC" w:rsidRDefault="00AE35FC" w:rsidP="00AE35FC">
      <w:r>
        <w:t xml:space="preserve">In stap 2 wordt er gefilterd op een reguliere expressie (waarover verderop meer). De modifiers (gpi) zorgen er voor dat </w:t>
      </w:r>
    </w:p>
    <w:p w:rsidR="00AE35FC" w:rsidRDefault="00AE35FC" w:rsidP="00AE35FC">
      <w:pPr>
        <w:pStyle w:val="Lijstalinea"/>
        <w:numPr>
          <w:ilvl w:val="0"/>
          <w:numId w:val="16"/>
        </w:numPr>
      </w:pPr>
      <w:r w:rsidRPr="003459C7">
        <w:rPr>
          <w:rFonts w:ascii="Courier New" w:hAnsi="Courier New"/>
        </w:rPr>
        <w:t>p</w:t>
      </w:r>
      <w:r>
        <w:t xml:space="preserve"> </w:t>
      </w:r>
      <w:r>
        <w:sym w:font="Wingdings" w:char="F0E8"/>
      </w:r>
      <w:r>
        <w:t xml:space="preserve"> alleen de regels afgedrukt worden waar een match gevonden is</w:t>
      </w:r>
    </w:p>
    <w:p w:rsidR="00AE35FC" w:rsidRDefault="00AE35FC" w:rsidP="00AE35FC">
      <w:pPr>
        <w:pStyle w:val="Lijstalinea"/>
        <w:numPr>
          <w:ilvl w:val="0"/>
          <w:numId w:val="16"/>
        </w:numPr>
      </w:pPr>
      <w:r w:rsidRPr="003459C7">
        <w:rPr>
          <w:rFonts w:ascii="Courier New" w:hAnsi="Courier New"/>
        </w:rPr>
        <w:t>g</w:t>
      </w:r>
      <w:r>
        <w:t xml:space="preserve"> </w:t>
      </w:r>
      <w:r>
        <w:sym w:font="Wingdings" w:char="F0E8"/>
      </w:r>
      <w:r>
        <w:t xml:space="preserve"> stop niet na de eerst gevonden match</w:t>
      </w:r>
    </w:p>
    <w:p w:rsidR="00AE35FC" w:rsidRDefault="00AE35FC" w:rsidP="00AE35FC">
      <w:pPr>
        <w:pStyle w:val="Lijstalinea"/>
        <w:numPr>
          <w:ilvl w:val="0"/>
          <w:numId w:val="16"/>
        </w:numPr>
      </w:pPr>
      <w:r w:rsidRPr="003459C7">
        <w:rPr>
          <w:rFonts w:ascii="Courier New" w:hAnsi="Courier New"/>
        </w:rPr>
        <w:t xml:space="preserve">i </w:t>
      </w:r>
      <w:r>
        <w:sym w:font="Wingdings" w:char="F0E8"/>
      </w:r>
      <w:r>
        <w:t xml:space="preserve"> werk case insensitive</w:t>
      </w:r>
    </w:p>
    <w:p w:rsidR="00AE35FC" w:rsidRDefault="00AE35FC" w:rsidP="00AE35FC">
      <w:r>
        <w:t xml:space="preserve">Door de zoek/vervang combinatie in sed (opdracht </w:t>
      </w:r>
      <w:r w:rsidRPr="00AE35FC">
        <w:rPr>
          <w:rFonts w:ascii="Courier New" w:hAnsi="Courier New"/>
        </w:rPr>
        <w:t>s</w:t>
      </w:r>
      <w:r>
        <w:sym w:font="Wingdings" w:char="F0E8"/>
      </w:r>
      <w:r>
        <w:t>substitute) wordt alleen het juiste resultaat afgedrukt.</w:t>
      </w:r>
    </w:p>
    <w:p w:rsidR="00AE35FC" w:rsidRDefault="00AE35FC" w:rsidP="00AE35FC">
      <w:r>
        <w:t xml:space="preserve">In stap 3 zorgen </w:t>
      </w:r>
      <w:r w:rsidRPr="003459C7">
        <w:rPr>
          <w:rFonts w:ascii="Courier New" w:hAnsi="Courier New"/>
        </w:rPr>
        <w:t>sort</w:t>
      </w:r>
      <w:r>
        <w:t xml:space="preserve"> en </w:t>
      </w:r>
      <w:r w:rsidRPr="003459C7">
        <w:rPr>
          <w:rFonts w:ascii="Courier New" w:hAnsi="Courier New"/>
        </w:rPr>
        <w:t>uniq</w:t>
      </w:r>
      <w:r>
        <w:t xml:space="preserve"> dat we een lijst krijgen met unieke entries van de gevonden bestandsnamen. </w:t>
      </w:r>
    </w:p>
    <w:p w:rsidR="00AE35FC" w:rsidRDefault="00AE35FC" w:rsidP="00AE35FC">
      <w:r>
        <w:t>In stap 4 zorgen we dat alleen als items die meer dan één keer gevonden is getoond worden.</w:t>
      </w:r>
    </w:p>
    <w:p w:rsidR="00AE35FC" w:rsidRPr="00080B7B" w:rsidRDefault="00AE35FC" w:rsidP="00080B7B">
      <w:pPr>
        <w:rPr>
          <w:sz w:val="24"/>
        </w:rPr>
      </w:pPr>
      <w:r>
        <w:t>De reguliere expressie:</w:t>
      </w:r>
      <w:r w:rsidR="003459C7">
        <w:t xml:space="preserve"> </w:t>
      </w:r>
      <w:r w:rsidR="00080B7B" w:rsidRPr="00080B7B">
        <w:rPr>
          <w:rFonts w:ascii="Lucida Console" w:hAnsi="Lucida Console" w:cs="Lucida Console"/>
          <w:sz w:val="22"/>
          <w:szCs w:val="18"/>
        </w:rPr>
        <w:t>sed  -rn 's/</w:t>
      </w:r>
      <w:r w:rsidR="00080B7B" w:rsidRPr="00080B7B">
        <w:rPr>
          <w:rFonts w:ascii="Lucida Console" w:hAnsi="Lucida Console" w:cs="Lucida Console"/>
          <w:color w:val="8DB3E2" w:themeColor="text2" w:themeTint="66"/>
          <w:sz w:val="22"/>
          <w:szCs w:val="18"/>
        </w:rPr>
        <w:t>.+\/[0-9]+ - (.+)\.mp3</w:t>
      </w:r>
      <w:r w:rsidR="00080B7B" w:rsidRPr="00080B7B">
        <w:rPr>
          <w:rFonts w:ascii="Lucida Console" w:hAnsi="Lucida Console" w:cs="Lucida Console"/>
          <w:sz w:val="22"/>
          <w:szCs w:val="18"/>
        </w:rPr>
        <w:t>/</w:t>
      </w:r>
      <w:r w:rsidR="00080B7B" w:rsidRPr="00080B7B">
        <w:rPr>
          <w:rFonts w:ascii="Lucida Console" w:hAnsi="Lucida Console" w:cs="Lucida Console"/>
          <w:color w:val="92D050"/>
          <w:sz w:val="22"/>
          <w:szCs w:val="18"/>
        </w:rPr>
        <w:t>\1</w:t>
      </w:r>
      <w:r w:rsidR="00080B7B" w:rsidRPr="00080B7B">
        <w:rPr>
          <w:rFonts w:ascii="Lucida Console" w:hAnsi="Lucida Console" w:cs="Lucida Console"/>
          <w:sz w:val="22"/>
          <w:szCs w:val="18"/>
        </w:rPr>
        <w:t>/p' files.txt</w:t>
      </w:r>
    </w:p>
    <w:p w:rsidR="00AE35FC" w:rsidRDefault="003459C7" w:rsidP="003459C7">
      <w:pPr>
        <w:pStyle w:val="Lijstalinea"/>
        <w:numPr>
          <w:ilvl w:val="0"/>
          <w:numId w:val="16"/>
        </w:numPr>
      </w:pPr>
      <w:r>
        <w:t>bij sed begin je met een opdracht: substitute (vervangen) ‘s’</w:t>
      </w:r>
    </w:p>
    <w:p w:rsidR="003459C7" w:rsidRDefault="003459C7" w:rsidP="003459C7">
      <w:pPr>
        <w:pStyle w:val="Lijstalinea"/>
        <w:numPr>
          <w:ilvl w:val="0"/>
          <w:numId w:val="16"/>
        </w:numPr>
      </w:pPr>
      <w:r>
        <w:t>daarna volgt de delimiter : forward slash</w:t>
      </w:r>
      <w:r w:rsidR="0089785E">
        <w:t xml:space="preserve"> (/)</w:t>
      </w:r>
    </w:p>
    <w:p w:rsidR="003459C7" w:rsidRDefault="003459C7" w:rsidP="003459C7">
      <w:pPr>
        <w:pStyle w:val="Lijstalinea"/>
        <w:numPr>
          <w:ilvl w:val="0"/>
          <w:numId w:val="16"/>
        </w:numPr>
      </w:pPr>
      <w:r>
        <w:t xml:space="preserve">daarna de echte expressie in </w:t>
      </w:r>
      <w:r w:rsidRPr="0089785E">
        <w:rPr>
          <w:rFonts w:ascii="Courier New" w:hAnsi="Courier New"/>
          <w:color w:val="0070C0"/>
        </w:rPr>
        <w:t>blauw</w:t>
      </w:r>
      <w:r>
        <w:t>.</w:t>
      </w:r>
    </w:p>
    <w:p w:rsidR="003459C7" w:rsidRDefault="003459C7" w:rsidP="0089785E">
      <w:pPr>
        <w:pStyle w:val="Lijstalinea"/>
        <w:numPr>
          <w:ilvl w:val="1"/>
          <w:numId w:val="16"/>
        </w:numPr>
      </w:pPr>
      <w:r>
        <w:t xml:space="preserve">let op dat je bij </w:t>
      </w:r>
      <w:r w:rsidRPr="003459C7">
        <w:rPr>
          <w:rFonts w:ascii="Courier New" w:hAnsi="Courier New"/>
        </w:rPr>
        <w:t>sed</w:t>
      </w:r>
      <w:r>
        <w:t xml:space="preserve"> alle haakjes moet escapen met een backslash (\)</w:t>
      </w:r>
    </w:p>
    <w:p w:rsidR="0089785E" w:rsidRDefault="0089785E" w:rsidP="003459C7">
      <w:pPr>
        <w:pStyle w:val="Lijstalinea"/>
        <w:numPr>
          <w:ilvl w:val="0"/>
          <w:numId w:val="16"/>
        </w:numPr>
      </w:pPr>
      <w:r>
        <w:t>daarna volgt de delimiter : forward slash (/)</w:t>
      </w:r>
    </w:p>
    <w:p w:rsidR="003459C7" w:rsidRDefault="003459C7" w:rsidP="003459C7">
      <w:pPr>
        <w:pStyle w:val="Lijstalinea"/>
        <w:numPr>
          <w:ilvl w:val="0"/>
          <w:numId w:val="16"/>
        </w:numPr>
      </w:pPr>
      <w:r>
        <w:t xml:space="preserve">vervolgens staat er in het tweede </w:t>
      </w:r>
      <w:r w:rsidR="0089785E">
        <w:t>deel (</w:t>
      </w:r>
      <w:r w:rsidR="0089785E" w:rsidRPr="0089785E">
        <w:rPr>
          <w:rFonts w:ascii="Courier New" w:hAnsi="Courier New"/>
          <w:color w:val="00B050"/>
        </w:rPr>
        <w:t>groen</w:t>
      </w:r>
      <w:r w:rsidR="0089785E">
        <w:t xml:space="preserve">) dat de gevonden expressie vervangen moet worden door de tweede groep: </w:t>
      </w:r>
      <w:r w:rsidR="0089785E" w:rsidRPr="003459C7">
        <w:rPr>
          <w:rFonts w:ascii="Lucida Console" w:hAnsi="Lucida Console" w:cs="Lucida Console"/>
          <w:color w:val="0070C0"/>
          <w:sz w:val="18"/>
          <w:szCs w:val="18"/>
        </w:rPr>
        <w:t>(.*\)</w:t>
      </w:r>
    </w:p>
    <w:p w:rsidR="0089785E" w:rsidRDefault="0089785E" w:rsidP="003459C7">
      <w:pPr>
        <w:pStyle w:val="Lijstalinea"/>
        <w:numPr>
          <w:ilvl w:val="0"/>
          <w:numId w:val="16"/>
        </w:numPr>
      </w:pPr>
      <w:r>
        <w:t>na de laatste delimiter volgen de modifiers</w:t>
      </w:r>
    </w:p>
    <w:p w:rsidR="0089785E" w:rsidRDefault="000665E9" w:rsidP="0089785E">
      <w:r>
        <w:t>Input file : (zie Blackboard)</w:t>
      </w:r>
    </w:p>
    <w:p w:rsidR="000665E9" w:rsidRDefault="000665E9" w:rsidP="0089785E">
      <w:r>
        <w:t>Output:</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Allentown</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An Innocent Man</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Big Shot</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Captain Jack</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Everybody Loves You Now</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Goodnight Saigon</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Honesty</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I've Loved These Days</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Los Angelenos</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Only the Good Die Young</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Say Goodbye to Hollywood</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2 Stiletto</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Summer, Highland Falls</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Uptown Girl</w:t>
      </w:r>
    </w:p>
    <w:p w:rsidR="000665E9" w:rsidRDefault="000665E9" w:rsidP="000665E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You're My Home</w:t>
      </w:r>
    </w:p>
    <w:p w:rsidR="000665E9" w:rsidRDefault="000665E9" w:rsidP="000665E9">
      <w:pPr>
        <w:autoSpaceDE w:val="0"/>
        <w:autoSpaceDN w:val="0"/>
        <w:adjustRightInd w:val="0"/>
        <w:spacing w:after="0" w:line="240" w:lineRule="auto"/>
        <w:rPr>
          <w:rFonts w:ascii="Lucida Console" w:hAnsi="Lucida Console" w:cs="Lucida Console"/>
          <w:sz w:val="18"/>
          <w:szCs w:val="18"/>
        </w:rPr>
      </w:pPr>
    </w:p>
    <w:p w:rsidR="000665E9" w:rsidRDefault="000665E9" w:rsidP="0089785E"/>
    <w:p w:rsidR="006D1DB1" w:rsidRDefault="006D1DB1" w:rsidP="006D1DB1">
      <w:pPr>
        <w:pStyle w:val="Kop2"/>
      </w:pPr>
      <w:bookmarkStart w:id="22" w:name="_Toc500920053"/>
      <w:r>
        <w:t>Conclusies Linux tooling</w:t>
      </w:r>
      <w:bookmarkEnd w:id="22"/>
    </w:p>
    <w:p w:rsidR="006D1DB1" w:rsidRPr="00F90555" w:rsidRDefault="006D1DB1" w:rsidP="006D1DB1">
      <w:r w:rsidRPr="00F90555">
        <w:t>De conclusie is dus dat we met een drietal linux tools zeer snel in hooguit een paar regels al snel slimme operaties kunnen uitvoeren op bestanden:</w:t>
      </w:r>
    </w:p>
    <w:p w:rsidR="006D1DB1" w:rsidRPr="00F90555" w:rsidRDefault="006D1DB1" w:rsidP="006D1DB1">
      <w:pPr>
        <w:pStyle w:val="Lijstalinea"/>
        <w:numPr>
          <w:ilvl w:val="0"/>
          <w:numId w:val="16"/>
        </w:numPr>
      </w:pPr>
      <w:r w:rsidRPr="00F90555">
        <w:t>sed voor zoek- en vervang</w:t>
      </w:r>
    </w:p>
    <w:p w:rsidR="006D1DB1" w:rsidRPr="00F90555" w:rsidRDefault="006D1DB1" w:rsidP="006D1DB1">
      <w:pPr>
        <w:pStyle w:val="Lijstalinea"/>
        <w:numPr>
          <w:ilvl w:val="0"/>
          <w:numId w:val="16"/>
        </w:numPr>
      </w:pPr>
      <w:r w:rsidRPr="00F90555">
        <w:t>grep voor alleen zoeken</w:t>
      </w:r>
    </w:p>
    <w:p w:rsidR="006D1DB1" w:rsidRPr="00F90555" w:rsidRDefault="006D1DB1" w:rsidP="006D1DB1">
      <w:pPr>
        <w:pStyle w:val="Lijstalinea"/>
        <w:numPr>
          <w:ilvl w:val="0"/>
          <w:numId w:val="16"/>
        </w:numPr>
      </w:pPr>
      <w:r w:rsidRPr="00F90555">
        <w:t>awk voor .csv-achtige bestanden en werken met velden/kolommen</w:t>
      </w:r>
    </w:p>
    <w:p w:rsidR="006D1DB1" w:rsidRPr="00F90555" w:rsidRDefault="006D1DB1" w:rsidP="006D1DB1">
      <w:r w:rsidRPr="00F90555">
        <w:t>Door de steeds betere ondersteuning op Windows is ook een realistische optie aan het worden om deze tools in te zetten in een bedrijfsomgeving.</w:t>
      </w:r>
    </w:p>
    <w:p w:rsidR="006D1DB1" w:rsidRDefault="006D1DB1" w:rsidP="006D1DB1">
      <w:pPr>
        <w:spacing w:before="240"/>
      </w:pPr>
      <w:r>
        <w:t xml:space="preserve">Let op! </w:t>
      </w:r>
    </w:p>
    <w:p w:rsidR="006D1DB1" w:rsidRDefault="006D1DB1" w:rsidP="006D1DB1">
      <w:pPr>
        <w:spacing w:before="240"/>
      </w:pPr>
      <w:r>
        <w:t xml:space="preserve">Bij gebruik van reguliere expressie op de </w:t>
      </w:r>
      <w:r w:rsidR="00C0741F">
        <w:t>shell-</w:t>
      </w:r>
      <w:r>
        <w:t xml:space="preserve">commandline, vereisen de tools als grep/sed/awg dat veel meer tekens voorafgegaan worden door een backslash. In het voorbeeld van de dubbele telefoonnummers (zie paragraaf </w:t>
      </w:r>
      <w:r>
        <w:fldChar w:fldCharType="begin"/>
      </w:r>
      <w:r>
        <w:instrText xml:space="preserve"> REF _Ref494725360 \w \h </w:instrText>
      </w:r>
      <w:r>
        <w:fldChar w:fldCharType="separate"/>
      </w:r>
      <w:r>
        <w:t>5.1</w:t>
      </w:r>
      <w:r>
        <w:fldChar w:fldCharType="end"/>
      </w:r>
      <w:r>
        <w:t>) moet je in grep wat meer escape tekens gebruiken:</w:t>
      </w:r>
    </w:p>
    <w:p w:rsidR="006D1DB1" w:rsidRPr="00FA1C48" w:rsidRDefault="006D1DB1" w:rsidP="006D1DB1">
      <w:pPr>
        <w:autoSpaceDE w:val="0"/>
        <w:autoSpaceDN w:val="0"/>
        <w:adjustRightInd w:val="0"/>
        <w:spacing w:after="0" w:line="240" w:lineRule="auto"/>
        <w:ind w:left="708"/>
        <w:rPr>
          <w:rFonts w:ascii="Courier New" w:hAnsi="Courier New" w:cs="Lucida Console"/>
          <w:sz w:val="18"/>
          <w:szCs w:val="18"/>
        </w:rPr>
      </w:pPr>
      <w:r w:rsidRPr="00FA1C48">
        <w:rPr>
          <w:rFonts w:ascii="Courier New" w:hAnsi="Courier New" w:cs="Lucida Console"/>
          <w:sz w:val="18"/>
          <w:szCs w:val="18"/>
        </w:rPr>
        <w:t>$ grep '\([0-9]\{10\}\);\1' telefoonnummers-dubbelingen.txt</w:t>
      </w:r>
    </w:p>
    <w:p w:rsidR="006D1DB1" w:rsidRPr="00FA1C48" w:rsidRDefault="006D1DB1" w:rsidP="006D1DB1">
      <w:pPr>
        <w:autoSpaceDE w:val="0"/>
        <w:autoSpaceDN w:val="0"/>
        <w:adjustRightInd w:val="0"/>
        <w:spacing w:after="0" w:line="240" w:lineRule="auto"/>
        <w:ind w:left="708"/>
        <w:rPr>
          <w:rFonts w:ascii="Courier New" w:hAnsi="Courier New" w:cs="Lucida Console"/>
          <w:sz w:val="18"/>
          <w:szCs w:val="18"/>
        </w:rPr>
      </w:pPr>
      <w:r w:rsidRPr="00FA1C48">
        <w:rPr>
          <w:rFonts w:ascii="Courier New" w:hAnsi="Courier New" w:cs="Lucida Console"/>
          <w:sz w:val="18"/>
          <w:szCs w:val="18"/>
        </w:rPr>
        <w:t>0698756355;0698756355</w:t>
      </w:r>
    </w:p>
    <w:p w:rsidR="006D1DB1" w:rsidRPr="00FA1C48" w:rsidRDefault="006D1DB1" w:rsidP="006D1DB1">
      <w:pPr>
        <w:autoSpaceDE w:val="0"/>
        <w:autoSpaceDN w:val="0"/>
        <w:adjustRightInd w:val="0"/>
        <w:spacing w:after="0" w:line="240" w:lineRule="auto"/>
        <w:ind w:left="708"/>
        <w:rPr>
          <w:rFonts w:ascii="Courier New" w:hAnsi="Courier New" w:cs="Lucida Console"/>
          <w:sz w:val="18"/>
          <w:szCs w:val="18"/>
        </w:rPr>
      </w:pPr>
      <w:r w:rsidRPr="00FA1C48">
        <w:rPr>
          <w:rFonts w:ascii="Courier New" w:hAnsi="Courier New" w:cs="Lucida Console"/>
          <w:sz w:val="18"/>
          <w:szCs w:val="18"/>
        </w:rPr>
        <w:t>0651548748;0651548748</w:t>
      </w:r>
    </w:p>
    <w:p w:rsidR="00874722" w:rsidRDefault="00990357" w:rsidP="00E0399C">
      <w:pPr>
        <w:pStyle w:val="Kop2"/>
      </w:pPr>
      <w:bookmarkStart w:id="23" w:name="_Toc500920054"/>
      <w:r>
        <w:t>Notepad++</w:t>
      </w:r>
      <w:bookmarkEnd w:id="23"/>
    </w:p>
    <w:p w:rsidR="006723D3" w:rsidRPr="00F90555" w:rsidRDefault="006723D3" w:rsidP="006723D3">
      <w:r w:rsidRPr="00F90555">
        <w:t xml:space="preserve">In Notepad++ zit een behoorlijk krachtige Reguliere Expressie engine. Je kunt Notepad++ installeren als ‘PortableApp’ (geen admin rechten nodig) of via een gewone installer. Kijk op </w:t>
      </w:r>
      <w:hyperlink r:id="rId31" w:history="1">
        <w:r w:rsidRPr="00F90555">
          <w:rPr>
            <w:rStyle w:val="Hyperlink"/>
          </w:rPr>
          <w:t>https://notepad-plus-plus.org</w:t>
        </w:r>
      </w:hyperlink>
      <w:r w:rsidRPr="00F90555">
        <w:t xml:space="preserve"> voor de verschillende installatie opties. </w:t>
      </w:r>
    </w:p>
    <w:p w:rsidR="00BC37CC" w:rsidRDefault="00990357" w:rsidP="006723D3">
      <w:pPr>
        <w:keepNext/>
        <w:rPr>
          <w:lang w:val="en-US"/>
        </w:rPr>
      </w:pPr>
      <w:r>
        <w:rPr>
          <w:lang w:val="en-US"/>
        </w:rPr>
        <w:lastRenderedPageBreak/>
        <w:t>Zoeken en ver</w:t>
      </w:r>
      <w:r w:rsidR="00BC37CC">
        <w:rPr>
          <w:lang w:val="en-US"/>
        </w:rPr>
        <w:t xml:space="preserve">vangen met reguliere expressies kan via het reguliere ‘Zoek-Vervang’ dialoogvenster. </w:t>
      </w:r>
    </w:p>
    <w:p w:rsidR="00990357" w:rsidRDefault="00BC37CC" w:rsidP="006723D3">
      <w:pPr>
        <w:keepNext/>
        <w:rPr>
          <w:lang w:val="en-US"/>
        </w:rPr>
      </w:pPr>
      <w:r>
        <w:rPr>
          <w:lang w:val="en-US"/>
        </w:rPr>
        <w:t xml:space="preserve">Wat opvalt is dat je delimiters (‘/’)  niet hoeft op te geven bij het zoek en vervang patroon. Immers, je geeft ze op in gescheiden invoer velden. </w:t>
      </w:r>
    </w:p>
    <w:p w:rsidR="00990357" w:rsidRDefault="00990357" w:rsidP="006723D3">
      <w:pPr>
        <w:keepNext/>
        <w:rPr>
          <w:lang w:val="en-US"/>
        </w:rPr>
      </w:pPr>
      <w:r>
        <w:rPr>
          <w:noProof/>
          <w:lang w:eastAsia="nl-NL"/>
        </w:rPr>
        <mc:AlternateContent>
          <mc:Choice Requires="wps">
            <w:drawing>
              <wp:anchor distT="0" distB="0" distL="114300" distR="114300" simplePos="0" relativeHeight="251672576" behindDoc="0" locked="0" layoutInCell="1" allowOverlap="1" wp14:anchorId="71CD78F4" wp14:editId="72A61668">
                <wp:simplePos x="0" y="0"/>
                <wp:positionH relativeFrom="column">
                  <wp:posOffset>1329055</wp:posOffset>
                </wp:positionH>
                <wp:positionV relativeFrom="paragraph">
                  <wp:posOffset>2171700</wp:posOffset>
                </wp:positionV>
                <wp:extent cx="1123950" cy="774700"/>
                <wp:effectExtent l="57150" t="38100" r="38100" b="82550"/>
                <wp:wrapNone/>
                <wp:docPr id="15" name="Rechte verbindingslijn met pijl 15"/>
                <wp:cNvGraphicFramePr/>
                <a:graphic xmlns:a="http://schemas.openxmlformats.org/drawingml/2006/main">
                  <a:graphicData uri="http://schemas.microsoft.com/office/word/2010/wordprocessingShape">
                    <wps:wsp>
                      <wps:cNvCnPr/>
                      <wps:spPr>
                        <a:xfrm flipH="1">
                          <a:off x="0" y="0"/>
                          <a:ext cx="1123950" cy="774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97EA2" id="Rechte verbindingslijn met pijl 15" o:spid="_x0000_s1026" type="#_x0000_t32" style="position:absolute;margin-left:104.65pt;margin-top:171pt;width:88.5pt;height:6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" strokecolor="#c0504d [3205]" strokeweight="3pt">
                <v:stroke endarrow="block"/>
                <v:shadow on="t" color="black" opacity="22937f" origin=",.5" offset="0,.63889mm"/>
              </v:shape>
            </w:pict>
          </mc:Fallback>
        </mc:AlternateContent>
      </w:r>
      <w:r>
        <w:rPr>
          <w:noProof/>
          <w:lang w:eastAsia="nl-NL"/>
        </w:rPr>
        <mc:AlternateContent>
          <mc:Choice Requires="wps">
            <w:drawing>
              <wp:anchor distT="0" distB="0" distL="114300" distR="114300" simplePos="0" relativeHeight="251670528" behindDoc="0" locked="0" layoutInCell="1" allowOverlap="1" wp14:anchorId="5633F648" wp14:editId="227C0931">
                <wp:simplePos x="0" y="0"/>
                <wp:positionH relativeFrom="column">
                  <wp:posOffset>2586355</wp:posOffset>
                </wp:positionH>
                <wp:positionV relativeFrom="paragraph">
                  <wp:posOffset>793750</wp:posOffset>
                </wp:positionV>
                <wp:extent cx="679450" cy="1879600"/>
                <wp:effectExtent l="76200" t="38100" r="63500" b="8255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679450" cy="1879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5BD9" id="Rechte verbindingslijn met pijl 14" o:spid="_x0000_s1026" type="#_x0000_t32" style="position:absolute;margin-left:203.65pt;margin-top:62.5pt;width:53.5pt;height:14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" strokecolor="#c0504d [3205]" strokeweight="3pt">
                <v:stroke endarrow="block"/>
                <v:shadow on="t" color="black" opacity="22937f" origin=",.5" offset="0,.63889mm"/>
              </v:shape>
            </w:pict>
          </mc:Fallback>
        </mc:AlternateContent>
      </w:r>
      <w:r>
        <w:rPr>
          <w:noProof/>
          <w:lang w:eastAsia="nl-NL"/>
        </w:rPr>
        <w:drawing>
          <wp:inline distT="0" distB="0" distL="0" distR="0" wp14:anchorId="09008BE0" wp14:editId="348167E4">
            <wp:extent cx="5400675" cy="34194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419475"/>
                    </a:xfrm>
                    <a:prstGeom prst="rect">
                      <a:avLst/>
                    </a:prstGeom>
                  </pic:spPr>
                </pic:pic>
              </a:graphicData>
            </a:graphic>
          </wp:inline>
        </w:drawing>
      </w:r>
    </w:p>
    <w:p w:rsidR="00874722" w:rsidRDefault="00990357" w:rsidP="00AC6793">
      <w:pPr>
        <w:rPr>
          <w:lang w:val="en-US"/>
        </w:rPr>
      </w:pPr>
      <w:r>
        <w:rPr>
          <w:lang w:val="en-US"/>
        </w:rPr>
        <w:t>Laad de file ‘files.txt’ in Notepad++ en voer de gegevens in zoals hierboven. Druk op ‘Replace All’ en zie wat er gebeurd.</w:t>
      </w:r>
    </w:p>
    <w:p w:rsidR="00874722" w:rsidRDefault="00874722">
      <w:pPr>
        <w:rPr>
          <w:lang w:val="en-US"/>
        </w:rPr>
        <w:sectPr w:rsidR="00874722" w:rsidSect="00015B6A">
          <w:headerReference w:type="default" r:id="rId33"/>
          <w:footerReference w:type="default" r:id="rId34"/>
          <w:pgSz w:w="11906" w:h="16838"/>
          <w:pgMar w:top="1" w:right="1417" w:bottom="1417" w:left="1417" w:header="708" w:footer="708" w:gutter="0"/>
          <w:pgNumType w:start="0"/>
          <w:cols w:space="708"/>
          <w:titlePg/>
          <w:docGrid w:linePitch="360"/>
        </w:sectPr>
      </w:pPr>
    </w:p>
    <w:p w:rsidR="00874722" w:rsidRDefault="00874722">
      <w:pPr>
        <w:rPr>
          <w:lang w:val="en-US"/>
        </w:rPr>
      </w:pPr>
    </w:p>
    <w:p w:rsidR="00874722" w:rsidRDefault="00874722" w:rsidP="00874722">
      <w:pPr>
        <w:pStyle w:val="Kop1"/>
      </w:pPr>
      <w:bookmarkStart w:id="24" w:name="_Toc500920055"/>
      <w:r>
        <w:t>Bijlagen</w:t>
      </w:r>
      <w:bookmarkEnd w:id="24"/>
    </w:p>
    <w:p w:rsidR="00874722" w:rsidRDefault="00874722" w:rsidP="00874722">
      <w:pPr>
        <w:pStyle w:val="Kop2"/>
      </w:pPr>
      <w:bookmarkStart w:id="25" w:name="_Ref494722885"/>
      <w:bookmarkStart w:id="26" w:name="_Toc500920056"/>
      <w:r>
        <w:t>Broncode – ugly</w:t>
      </w:r>
      <w:bookmarkEnd w:id="25"/>
      <w:bookmarkEnd w:id="26"/>
    </w:p>
    <w:p w:rsidR="00F90555" w:rsidRPr="00F90555" w:rsidRDefault="00F90555" w:rsidP="00F90555">
      <w:r w:rsidRPr="00F90555">
        <w:t xml:space="preserve">In deze bijlage staat een eenvoudig programma dat hetzelfde doet als het voorbeeld in paragraaf </w:t>
      </w:r>
      <w:r w:rsidRPr="00F90555">
        <w:fldChar w:fldCharType="begin"/>
      </w:r>
      <w:r w:rsidRPr="00F90555">
        <w:instrText xml:space="preserve"> REF _Ref494722689 \w \h </w:instrText>
      </w:r>
      <w:r w:rsidRPr="00F90555">
        <w:fldChar w:fldCharType="separate"/>
      </w:r>
      <w:r w:rsidRPr="00F90555">
        <w:t>5.1</w:t>
      </w:r>
      <w:r w:rsidRPr="00F90555">
        <w:fldChar w:fldCharType="end"/>
      </w:r>
      <w:r w:rsidRPr="00F90555">
        <w:t>: de MP3-bestandsnaam uit een lijst halen en afdrukken zonder extensie. Dit programma is traditioneel gebouwd en maakt geen gebruik van reguliere expressies. Er zijn ook andere oplossen (door de string te splitsen op basis van een separator als de backslash) maar het doel is vooral om grofweg dezelfde stappen te zetten als bij het gebruik van een Reguliere Expressie.</w:t>
      </w:r>
    </w:p>
    <w:p w:rsidR="00F90555" w:rsidRDefault="00F90555" w:rsidP="00F90555">
      <w:r w:rsidRPr="00F90555">
        <w:t>Een invoerregel ziet er als volgt uit:</w:t>
      </w:r>
    </w:p>
    <w:p w:rsidR="00F90555" w:rsidRDefault="00F90555" w:rsidP="00F90555">
      <w:r w:rsidRPr="00F90555">
        <w:t>.\An Innocent Man\10 - Keeping the Faith.mp3</w:t>
      </w:r>
    </w:p>
    <w:p w:rsidR="00F90555" w:rsidRDefault="00F90555" w:rsidP="00F90555">
      <w:r>
        <w:t>Het algoritme is als volgt:</w:t>
      </w:r>
    </w:p>
    <w:p w:rsidR="00F90555" w:rsidRDefault="00F90555" w:rsidP="00F90555">
      <w:pPr>
        <w:pStyle w:val="Lijstalinea"/>
        <w:numPr>
          <w:ilvl w:val="0"/>
          <w:numId w:val="16"/>
        </w:numPr>
      </w:pPr>
      <w:r>
        <w:t>Zoek vanaf rechts de laatste backslash</w:t>
      </w:r>
    </w:p>
    <w:p w:rsidR="00F90555" w:rsidRDefault="00F90555" w:rsidP="00F90555">
      <w:pPr>
        <w:pStyle w:val="Lijstalinea"/>
        <w:numPr>
          <w:ilvl w:val="0"/>
          <w:numId w:val="16"/>
        </w:numPr>
      </w:pPr>
      <w:r>
        <w:t>Check of het begin van het restant met twee cijfers begint</w:t>
      </w:r>
    </w:p>
    <w:p w:rsidR="00F90555" w:rsidRDefault="00F90555" w:rsidP="00F90555">
      <w:pPr>
        <w:pStyle w:val="Lijstalinea"/>
        <w:numPr>
          <w:ilvl w:val="0"/>
          <w:numId w:val="16"/>
        </w:numPr>
      </w:pPr>
      <w:r>
        <w:t>Haal de prefix en suffix weg</w:t>
      </w:r>
    </w:p>
    <w:p w:rsidR="00F90555" w:rsidRPr="00F90555" w:rsidRDefault="00F90555" w:rsidP="00F90555">
      <w:pPr>
        <w:pStyle w:val="Lijstalinea"/>
        <w:numPr>
          <w:ilvl w:val="0"/>
          <w:numId w:val="16"/>
        </w:numPr>
      </w:pPr>
      <w:r>
        <w:t>Toon het restant (de bestandsnaam zonder cijfers, prefix en extensie mp3)</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SearchReplace_Ugly</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prefix = </w:t>
      </w:r>
      <w:r>
        <w:rPr>
          <w:rFonts w:ascii="Consolas" w:hAnsi="Consolas" w:cs="Consolas"/>
          <w:color w:val="A31515"/>
          <w:sz w:val="19"/>
          <w:szCs w:val="19"/>
        </w:rPr>
        <w:t>" - "</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suffix = </w:t>
      </w:r>
      <w:r>
        <w:rPr>
          <w:rFonts w:ascii="Consolas" w:hAnsi="Consolas" w:cs="Consolas"/>
          <w:color w:val="A31515"/>
          <w:sz w:val="19"/>
          <w:szCs w:val="19"/>
        </w:rPr>
        <w:t>".mp3"</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bool</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line = </w:t>
      </w:r>
      <w:r>
        <w:rPr>
          <w:rFonts w:ascii="Consolas" w:hAnsi="Consolas" w:cs="Consolas"/>
          <w:color w:val="2B91AF"/>
          <w:sz w:val="19"/>
          <w:szCs w:val="19"/>
        </w:rPr>
        <w:t>Console</w:t>
      </w:r>
      <w:r>
        <w:rPr>
          <w:rFonts w:ascii="Consolas" w:hAnsi="Consolas" w:cs="Consolas"/>
          <w:color w:val="000000"/>
          <w:sz w:val="19"/>
          <w:szCs w:val="19"/>
        </w:rPr>
        <w:t>.ReadLine();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eof = (line == </w:t>
      </w:r>
      <w:r>
        <w:rPr>
          <w:rFonts w:ascii="Consolas" w:hAnsi="Consolas" w:cs="Consolas"/>
          <w:color w:val="0000FF"/>
          <w:sz w:val="19"/>
          <w:szCs w:val="19"/>
        </w:rPr>
        <w:t>null</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tmp1, result;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Console.WriteLine(line);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there are backslashses; get index of last one.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line.LastIndexOf(</w:t>
      </w:r>
      <w:r>
        <w:rPr>
          <w:rFonts w:ascii="Consolas" w:hAnsi="Consolas" w:cs="Consolas"/>
          <w:color w:val="A31515"/>
          <w:sz w:val="19"/>
          <w:szCs w:val="19"/>
        </w:rPr>
        <w:t>"\\"</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are backslashses p will be &gt;=0</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0)</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truncate string beginning at last slash</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tmp1 = line.Substring(p+1);</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number begins with two numbers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isNumeric;</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isNumeric = </w:t>
      </w:r>
      <w:r>
        <w:rPr>
          <w:rFonts w:ascii="Consolas" w:hAnsi="Consolas" w:cs="Consolas"/>
          <w:color w:val="0000FF"/>
          <w:sz w:val="19"/>
          <w:szCs w:val="19"/>
        </w:rPr>
        <w:t>int</w:t>
      </w:r>
      <w:r>
        <w:rPr>
          <w:rFonts w:ascii="Consolas" w:hAnsi="Consolas" w:cs="Consolas"/>
          <w:color w:val="000000"/>
          <w:sz w:val="19"/>
          <w:szCs w:val="19"/>
        </w:rPr>
        <w:t xml:space="preserve">.TryParse(tmp1.Substring(0, 2), </w:t>
      </w:r>
      <w:r>
        <w:rPr>
          <w:rFonts w:ascii="Consolas" w:hAnsi="Consolas" w:cs="Consolas"/>
          <w:color w:val="0000FF"/>
          <w:sz w:val="19"/>
          <w:szCs w:val="19"/>
        </w:rPr>
        <w:t>out</w:t>
      </w:r>
      <w:r>
        <w:rPr>
          <w:rFonts w:ascii="Consolas" w:hAnsi="Consolas" w:cs="Consolas"/>
          <w:color w:val="000000"/>
          <w:sz w:val="19"/>
          <w:szCs w:val="19"/>
        </w:rPr>
        <w:t xml:space="preserve"> n);</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(isNumeric)</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first numbers (2 positions)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tmp1 = tmp1.Substring(2);</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find prefix (' - ') and suffix ('.mp3'); case insensitive search</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(tmp1.EndsWith(suffix, </w:t>
      </w:r>
      <w:r>
        <w:rPr>
          <w:rFonts w:ascii="Consolas" w:hAnsi="Consolas" w:cs="Consolas"/>
          <w:color w:val="2B91AF"/>
          <w:sz w:val="19"/>
          <w:szCs w:val="19"/>
        </w:rPr>
        <w:t>StringComparison</w:t>
      </w:r>
      <w:r>
        <w:rPr>
          <w:rFonts w:ascii="Consolas" w:hAnsi="Consolas" w:cs="Consolas"/>
          <w:color w:val="000000"/>
          <w:sz w:val="19"/>
          <w:szCs w:val="19"/>
        </w:rPr>
        <w:t>.CurrentCultureIgnoreCase) &amp;&amp;</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tmp1.StartsWith(prefix, </w:t>
      </w:r>
      <w:r>
        <w:rPr>
          <w:rFonts w:ascii="Consolas" w:hAnsi="Consolas" w:cs="Consolas"/>
          <w:color w:val="2B91AF"/>
          <w:sz w:val="19"/>
          <w:szCs w:val="19"/>
        </w:rPr>
        <w:t>StringComparison</w:t>
      </w:r>
      <w:r>
        <w:rPr>
          <w:rFonts w:ascii="Consolas" w:hAnsi="Consolas" w:cs="Consolas"/>
          <w:color w:val="000000"/>
          <w:sz w:val="19"/>
          <w:szCs w:val="19"/>
        </w:rPr>
        <w:t>.CurrentCultureIgnoreCase))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result: remove prefix (3 chars) and suffix (4 chars); start behind prefix</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tmp1.Substring(prefix.Length, tmp1.Length - suffix.Length - prefix.Length);</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Console</w:t>
      </w:r>
      <w:r>
        <w:rPr>
          <w:rFonts w:ascii="Consolas" w:hAnsi="Consolas" w:cs="Consolas"/>
          <w:color w:val="000000"/>
          <w:sz w:val="19"/>
          <w:szCs w:val="19"/>
        </w:rPr>
        <w:t>.WriteLine(result);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suffix and prefix are found</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has backslashes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not End Of File</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4722" w:rsidRDefault="00874722">
      <w:pPr>
        <w:rPr>
          <w:lang w:val="en-US"/>
        </w:rPr>
      </w:pPr>
      <w:r>
        <w:rPr>
          <w:lang w:val="en-US"/>
        </w:rPr>
        <w:br w:type="page"/>
      </w:r>
    </w:p>
    <w:p w:rsidR="00874722" w:rsidRDefault="00874722" w:rsidP="00874722">
      <w:pPr>
        <w:rPr>
          <w:lang w:val="en-US"/>
        </w:rPr>
      </w:pPr>
    </w:p>
    <w:p w:rsidR="00874722" w:rsidRDefault="00874722" w:rsidP="00874722">
      <w:pPr>
        <w:pStyle w:val="Kop2"/>
      </w:pPr>
      <w:bookmarkStart w:id="27" w:name="_Toc500920057"/>
      <w:r>
        <w:t>Broncode – RegEx</w:t>
      </w:r>
      <w:bookmarkEnd w:id="27"/>
    </w:p>
    <w:p w:rsidR="00F90555" w:rsidRPr="004731FE" w:rsidRDefault="00F90555" w:rsidP="00F90555">
      <w:r w:rsidRPr="004731FE">
        <w:t xml:space="preserve">Zie ook </w:t>
      </w:r>
      <w:r w:rsidRPr="004731FE">
        <w:fldChar w:fldCharType="begin"/>
      </w:r>
      <w:r w:rsidRPr="004731FE">
        <w:instrText xml:space="preserve"> REF _Ref494722885 \w \h </w:instrText>
      </w:r>
      <w:r w:rsidRPr="004731FE">
        <w:fldChar w:fldCharType="separate"/>
      </w:r>
      <w:r w:rsidRPr="004731FE">
        <w:t>9.1</w:t>
      </w:r>
      <w:r w:rsidRPr="004731FE">
        <w:fldChar w:fldCharType="end"/>
      </w:r>
      <w:r w:rsidRPr="004731FE">
        <w:t xml:space="preserve"> voor . Deze oplossing werkt echter met een reguliere expressie om te komen tot de gezochte informatie.</w:t>
      </w:r>
    </w:p>
    <w:p w:rsidR="0056612B" w:rsidRPr="004731FE" w:rsidRDefault="0056612B" w:rsidP="00F90555">
      <w:r w:rsidRPr="004731FE">
        <w:t xml:space="preserve">Even los van de precies gebruikte statements moge duidelijk zijn dat deze broncode duidelijker en compacter is. </w:t>
      </w:r>
    </w:p>
    <w:p w:rsidR="0056612B" w:rsidRPr="004731FE" w:rsidRDefault="0056612B" w:rsidP="00F90555">
      <w:r w:rsidRPr="004731FE">
        <w:t>Let op de dubbele backslashes in de reguliere expressie.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System.Text.RegularExpressions;</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SearchReplace_Ugly</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pattern = </w:t>
      </w:r>
      <w:r>
        <w:rPr>
          <w:rFonts w:ascii="Consolas" w:hAnsi="Consolas" w:cs="Consolas"/>
          <w:color w:val="A31515"/>
          <w:sz w:val="19"/>
          <w:szCs w:val="19"/>
        </w:rPr>
        <w:t>"(.*</w:t>
      </w:r>
      <w:r w:rsidR="00F90555">
        <w:rPr>
          <w:rFonts w:ascii="Consolas" w:hAnsi="Consolas" w:cs="Consolas"/>
          <w:color w:val="A31515"/>
          <w:sz w:val="19"/>
          <w:szCs w:val="19"/>
        </w:rPr>
        <w:t>\\</w:t>
      </w:r>
      <w:r>
        <w:rPr>
          <w:rFonts w:ascii="Consolas" w:hAnsi="Consolas" w:cs="Consolas"/>
          <w:color w:val="A31515"/>
          <w:sz w:val="19"/>
          <w:szCs w:val="19"/>
        </w:rPr>
        <w:t>[0-9]{2} - )(.*)(\\.mp3)"</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Regex</w:t>
      </w:r>
      <w:r>
        <w:rPr>
          <w:rFonts w:ascii="Consolas" w:hAnsi="Consolas" w:cs="Consolas"/>
          <w:color w:val="000000"/>
          <w:sz w:val="19"/>
          <w:szCs w:val="19"/>
        </w:rPr>
        <w:t xml:space="preserve"> 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Regex</w:t>
      </w:r>
      <w:r>
        <w:rPr>
          <w:rFonts w:ascii="Consolas" w:hAnsi="Consolas" w:cs="Consolas"/>
          <w:color w:val="000000"/>
          <w:sz w:val="19"/>
          <w:szCs w:val="19"/>
        </w:rPr>
        <w:t xml:space="preserve">(pattern, </w:t>
      </w:r>
      <w:r>
        <w:rPr>
          <w:rFonts w:ascii="Consolas" w:hAnsi="Consolas" w:cs="Consolas"/>
          <w:color w:val="2B91AF"/>
          <w:sz w:val="19"/>
          <w:szCs w:val="19"/>
        </w:rPr>
        <w:t>RegexOptions</w:t>
      </w:r>
      <w:r>
        <w:rPr>
          <w:rFonts w:ascii="Consolas" w:hAnsi="Consolas" w:cs="Consolas"/>
          <w:color w:val="000000"/>
          <w:sz w:val="19"/>
          <w:szCs w:val="19"/>
        </w:rPr>
        <w:t>.IgnoreCase);</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line = </w:t>
      </w:r>
      <w:r>
        <w:rPr>
          <w:rFonts w:ascii="Consolas" w:hAnsi="Consolas" w:cs="Consolas"/>
          <w:color w:val="2B91AF"/>
          <w:sz w:val="19"/>
          <w:szCs w:val="19"/>
        </w:rPr>
        <w:t>Console</w:t>
      </w:r>
      <w:r>
        <w:rPr>
          <w:rFonts w:ascii="Consolas" w:hAnsi="Consolas" w:cs="Consolas"/>
          <w:color w:val="000000"/>
          <w:sz w:val="19"/>
          <w:szCs w:val="19"/>
        </w:rPr>
        <w:t>.ReadLine();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eof = (line == </w:t>
      </w:r>
      <w:r>
        <w:rPr>
          <w:rFonts w:ascii="Consolas" w:hAnsi="Consolas" w:cs="Consolas"/>
          <w:color w:val="0000FF"/>
          <w:sz w:val="19"/>
          <w:szCs w:val="19"/>
        </w:rPr>
        <w:t>null</w:t>
      </w:r>
      <w:r>
        <w:rPr>
          <w:rFonts w:ascii="Consolas" w:hAnsi="Consolas" w:cs="Consolas"/>
          <w:color w:val="000000"/>
          <w:sz w:val="19"/>
          <w:szCs w:val="19"/>
        </w:rPr>
        <w:t>);</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Match the regular expression pattern against a text string.</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r.Match(line);</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success then process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(m.Success)</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BEWARE: this assumes certain things about groups and captures.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reasonably safe because we have a good RegEx Pattern.</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"captures" in the second group</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CaptureCollection</w:t>
      </w:r>
      <w:r>
        <w:rPr>
          <w:rFonts w:ascii="Consolas" w:hAnsi="Consolas" w:cs="Consolas"/>
          <w:color w:val="000000"/>
          <w:sz w:val="19"/>
          <w:szCs w:val="19"/>
        </w:rPr>
        <w:t xml:space="preserve"> cc = m.Groups[2].Captures;</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output the first capture.</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.WriteLine(cc[0]);</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normal ==&gt; check for possible more matches! (m.NextMatch)</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not End Of File</w:t>
      </w:r>
    </w:p>
    <w:p w:rsidR="00874722" w:rsidRDefault="00874722" w:rsidP="00874722">
      <w:pPr>
        <w:autoSpaceDE w:val="0"/>
        <w:autoSpaceDN w:val="0"/>
        <w:adjustRightInd w:val="0"/>
        <w:spacing w:after="0" w:line="240" w:lineRule="auto"/>
        <w:rPr>
          <w:rFonts w:ascii="Consolas" w:hAnsi="Consolas" w:cs="Consolas"/>
          <w:color w:val="000000"/>
          <w:sz w:val="19"/>
          <w:szCs w:val="19"/>
        </w:rPr>
      </w:pP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(!eof);</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722" w:rsidRDefault="00874722" w:rsidP="008747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4722" w:rsidRDefault="007F0A02" w:rsidP="007F0A02">
      <w:pPr>
        <w:pStyle w:val="Kop1"/>
      </w:pPr>
      <w:r>
        <w:t>Bijlagen</w:t>
      </w:r>
    </w:p>
    <w:p w:rsidR="007F0A02" w:rsidRDefault="007F0A02" w:rsidP="007F0A02">
      <w:pPr>
        <w:pStyle w:val="Kop2"/>
      </w:pPr>
      <w:r>
        <w:t>Handige websites</w:t>
      </w:r>
    </w:p>
    <w:p w:rsidR="00F026B2" w:rsidRPr="00F026B2" w:rsidRDefault="00F026B2" w:rsidP="00F026B2">
      <w:pPr>
        <w:rPr>
          <w:lang w:val="en-US"/>
        </w:rPr>
      </w:pPr>
      <w:hyperlink r:id="rId35" w:history="1">
        <w:r w:rsidRPr="00BF4654">
          <w:rPr>
            <w:rStyle w:val="Hyperlink"/>
            <w:lang w:val="en-US"/>
          </w:rPr>
          <w:t>http://www.grymoire.com/Unix/Regular.html#uh-12</w:t>
        </w:r>
      </w:hyperlink>
      <w:r>
        <w:rPr>
          <w:lang w:val="en-US"/>
        </w:rPr>
        <w:t xml:space="preserve"> </w:t>
      </w:r>
      <w:bookmarkStart w:id="28" w:name="_GoBack"/>
      <w:bookmarkEnd w:id="28"/>
    </w:p>
    <w:p w:rsidR="007F0A02" w:rsidRDefault="00425049" w:rsidP="007F0A02">
      <w:pPr>
        <w:rPr>
          <w:lang w:val="en-US"/>
        </w:rPr>
      </w:pPr>
      <w:r>
        <w:rPr>
          <w:lang w:val="en-US"/>
        </w:rPr>
        <w:t xml:space="preserve">Het gebruik van reguliere expressies in Unix sed: </w:t>
      </w:r>
      <w:hyperlink r:id="rId36" w:history="1">
        <w:r w:rsidR="007F0A02" w:rsidRPr="00BF4654">
          <w:rPr>
            <w:rStyle w:val="Hyperlink"/>
            <w:lang w:val="en-US"/>
          </w:rPr>
          <w:t>http://www.grymoire.com/Unix/Sed.html</w:t>
        </w:r>
      </w:hyperlink>
    </w:p>
    <w:p w:rsidR="007F0A02" w:rsidRDefault="007F0A02" w:rsidP="007F0A02">
      <w:pPr>
        <w:rPr>
          <w:lang w:val="en-US"/>
        </w:rPr>
      </w:pPr>
      <w:hyperlink r:id="rId37" w:history="1">
        <w:r w:rsidRPr="00BF4654">
          <w:rPr>
            <w:rStyle w:val="Hyperlink"/>
            <w:lang w:val="en-US"/>
          </w:rPr>
          <w:t>https://regex101.com/</w:t>
        </w:r>
      </w:hyperlink>
    </w:p>
    <w:p w:rsidR="007F0A02" w:rsidRPr="007F0A02" w:rsidRDefault="007F0A02" w:rsidP="007F0A02">
      <w:pPr>
        <w:rPr>
          <w:lang w:val="en-US"/>
        </w:rPr>
      </w:pPr>
    </w:p>
    <w:sectPr w:rsidR="007F0A02" w:rsidRPr="007F0A02" w:rsidSect="00874722">
      <w:pgSz w:w="16838" w:h="11906" w:orient="landscape"/>
      <w:pgMar w:top="1417" w:right="1"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A2C" w:rsidRDefault="00D70A2C" w:rsidP="009D47F7">
      <w:pPr>
        <w:spacing w:after="0" w:line="240" w:lineRule="auto"/>
      </w:pPr>
      <w:r>
        <w:separator/>
      </w:r>
    </w:p>
  </w:endnote>
  <w:endnote w:type="continuationSeparator" w:id="0">
    <w:p w:rsidR="00D70A2C" w:rsidRDefault="00D70A2C" w:rsidP="009D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HLBasic-Bold">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NHLBasic-Regular">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NHLaudit Rounded">
    <w:altName w:val="Cambria"/>
    <w:panose1 w:val="00000000000000000000"/>
    <w:charset w:val="00"/>
    <w:family w:val="modern"/>
    <w:notTrueType/>
    <w:pitch w:val="variable"/>
    <w:sig w:usb0="800000AF" w:usb1="4000004A"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NHBasic">
    <w:altName w:val="Courier"/>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83"/>
      <w:gridCol w:w="907"/>
      <w:gridCol w:w="4082"/>
    </w:tblGrid>
    <w:tr w:rsidR="00D70A2C" w:rsidRPr="004822E1">
      <w:trPr>
        <w:trHeight w:val="151"/>
      </w:trPr>
      <w:tc>
        <w:tcPr>
          <w:tcW w:w="2250" w:type="pct"/>
          <w:tcBorders>
            <w:bottom w:val="single" w:sz="4" w:space="0" w:color="4F81BD" w:themeColor="accent1"/>
          </w:tcBorders>
        </w:tcPr>
        <w:p w:rsidR="00D70A2C" w:rsidRPr="004822E1" w:rsidRDefault="00D70A2C">
          <w:pPr>
            <w:pStyle w:val="Koptekst"/>
            <w:rPr>
              <w:rFonts w:ascii="NHBasic" w:eastAsiaTheme="majorEastAsia" w:hAnsi="NHBasic" w:cstheme="majorBidi"/>
              <w:b/>
              <w:bCs/>
            </w:rPr>
          </w:pPr>
        </w:p>
      </w:tc>
      <w:tc>
        <w:tcPr>
          <w:tcW w:w="500" w:type="pct"/>
          <w:vMerge w:val="restart"/>
          <w:noWrap/>
          <w:vAlign w:val="center"/>
        </w:tcPr>
        <w:p w:rsidR="00D70A2C" w:rsidRPr="00037D06" w:rsidRDefault="00D70A2C">
          <w:pPr>
            <w:pStyle w:val="Geenafstand"/>
            <w:rPr>
              <w:rFonts w:eastAsiaTheme="majorEastAsia" w:cstheme="majorBidi"/>
              <w:color w:val="4BACC6" w:themeColor="accent5"/>
              <w:sz w:val="16"/>
              <w:szCs w:val="16"/>
            </w:rPr>
          </w:pPr>
          <w:r w:rsidRPr="00037D06">
            <w:rPr>
              <w:rFonts w:eastAsiaTheme="majorEastAsia" w:cstheme="majorBidi"/>
              <w:bCs/>
              <w:color w:val="4BACC6" w:themeColor="accent5"/>
              <w:sz w:val="16"/>
              <w:szCs w:val="16"/>
            </w:rPr>
            <w:t xml:space="preserve">Pagina </w:t>
          </w:r>
          <w:r w:rsidRPr="00037D06">
            <w:rPr>
              <w:color w:val="4BACC6" w:themeColor="accent5"/>
              <w:sz w:val="16"/>
              <w:szCs w:val="16"/>
            </w:rPr>
            <w:fldChar w:fldCharType="begin"/>
          </w:r>
          <w:r w:rsidRPr="00037D06">
            <w:rPr>
              <w:color w:val="4BACC6" w:themeColor="accent5"/>
              <w:sz w:val="16"/>
              <w:szCs w:val="16"/>
            </w:rPr>
            <w:instrText>PAGE  \* MERGEFORMAT</w:instrText>
          </w:r>
          <w:r w:rsidRPr="00037D06">
            <w:rPr>
              <w:color w:val="4BACC6" w:themeColor="accent5"/>
              <w:sz w:val="16"/>
              <w:szCs w:val="16"/>
            </w:rPr>
            <w:fldChar w:fldCharType="separate"/>
          </w:r>
          <w:r w:rsidR="00F026B2" w:rsidRPr="00F026B2">
            <w:rPr>
              <w:rFonts w:eastAsiaTheme="majorEastAsia" w:cstheme="majorBidi"/>
              <w:bCs/>
              <w:noProof/>
              <w:color w:val="4BACC6" w:themeColor="accent5"/>
              <w:sz w:val="16"/>
              <w:szCs w:val="16"/>
            </w:rPr>
            <w:t>4</w:t>
          </w:r>
          <w:r w:rsidRPr="00037D06">
            <w:rPr>
              <w:rFonts w:eastAsiaTheme="majorEastAsia" w:cstheme="majorBidi"/>
              <w:bCs/>
              <w:color w:val="4BACC6" w:themeColor="accent5"/>
              <w:sz w:val="16"/>
              <w:szCs w:val="16"/>
            </w:rPr>
            <w:fldChar w:fldCharType="end"/>
          </w:r>
        </w:p>
      </w:tc>
      <w:tc>
        <w:tcPr>
          <w:tcW w:w="2250" w:type="pct"/>
          <w:tcBorders>
            <w:bottom w:val="single" w:sz="4" w:space="0" w:color="4F81BD" w:themeColor="accent1"/>
          </w:tcBorders>
        </w:tcPr>
        <w:p w:rsidR="00D70A2C" w:rsidRPr="004822E1" w:rsidRDefault="00D70A2C">
          <w:pPr>
            <w:pStyle w:val="Koptekst"/>
            <w:rPr>
              <w:rFonts w:ascii="NHBasic" w:eastAsiaTheme="majorEastAsia" w:hAnsi="NHBasic" w:cstheme="majorBidi"/>
              <w:b/>
              <w:bCs/>
            </w:rPr>
          </w:pPr>
        </w:p>
      </w:tc>
    </w:tr>
    <w:tr w:rsidR="00D70A2C" w:rsidRPr="004822E1">
      <w:trPr>
        <w:trHeight w:val="150"/>
      </w:trPr>
      <w:tc>
        <w:tcPr>
          <w:tcW w:w="2250" w:type="pct"/>
          <w:tcBorders>
            <w:top w:val="single" w:sz="4" w:space="0" w:color="4F81BD" w:themeColor="accent1"/>
          </w:tcBorders>
        </w:tcPr>
        <w:p w:rsidR="00D70A2C" w:rsidRPr="004822E1" w:rsidRDefault="00D70A2C">
          <w:pPr>
            <w:pStyle w:val="Koptekst"/>
            <w:rPr>
              <w:rFonts w:ascii="NHBasic" w:eastAsiaTheme="majorEastAsia" w:hAnsi="NHBasic" w:cstheme="majorBidi"/>
              <w:b/>
              <w:bCs/>
            </w:rPr>
          </w:pPr>
        </w:p>
      </w:tc>
      <w:tc>
        <w:tcPr>
          <w:tcW w:w="500" w:type="pct"/>
          <w:vMerge/>
        </w:tcPr>
        <w:p w:rsidR="00D70A2C" w:rsidRPr="004822E1" w:rsidRDefault="00D70A2C">
          <w:pPr>
            <w:pStyle w:val="Koptekst"/>
            <w:jc w:val="center"/>
            <w:rPr>
              <w:rFonts w:ascii="NHBasic" w:eastAsiaTheme="majorEastAsia" w:hAnsi="NHBasic" w:cstheme="majorBidi"/>
              <w:b/>
              <w:bCs/>
            </w:rPr>
          </w:pPr>
        </w:p>
      </w:tc>
      <w:tc>
        <w:tcPr>
          <w:tcW w:w="2250" w:type="pct"/>
          <w:tcBorders>
            <w:top w:val="single" w:sz="4" w:space="0" w:color="4F81BD" w:themeColor="accent1"/>
          </w:tcBorders>
        </w:tcPr>
        <w:p w:rsidR="00D70A2C" w:rsidRPr="004822E1" w:rsidRDefault="00D70A2C">
          <w:pPr>
            <w:pStyle w:val="Koptekst"/>
            <w:rPr>
              <w:rFonts w:ascii="NHBasic" w:eastAsiaTheme="majorEastAsia" w:hAnsi="NHBasic" w:cstheme="majorBidi"/>
              <w:b/>
              <w:bCs/>
            </w:rPr>
          </w:pPr>
        </w:p>
      </w:tc>
    </w:tr>
  </w:tbl>
  <w:p w:rsidR="00D70A2C" w:rsidRPr="004822E1" w:rsidRDefault="00D70A2C">
    <w:pPr>
      <w:pStyle w:val="Voettekst"/>
      <w:rPr>
        <w:rFonts w:ascii="NHBasic" w:hAnsi="NHBasic"/>
        <w: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A2C" w:rsidRDefault="00D70A2C" w:rsidP="009D47F7">
      <w:pPr>
        <w:spacing w:after="0" w:line="240" w:lineRule="auto"/>
      </w:pPr>
      <w:r>
        <w:separator/>
      </w:r>
    </w:p>
  </w:footnote>
  <w:footnote w:type="continuationSeparator" w:id="0">
    <w:p w:rsidR="00D70A2C" w:rsidRDefault="00D70A2C" w:rsidP="009D47F7">
      <w:pPr>
        <w:spacing w:after="0" w:line="240" w:lineRule="auto"/>
      </w:pPr>
      <w:r>
        <w:continuationSeparator/>
      </w:r>
    </w:p>
  </w:footnote>
  <w:footnote w:id="1">
    <w:p w:rsidR="00D70A2C" w:rsidRDefault="00D70A2C">
      <w:pPr>
        <w:pStyle w:val="Voetnoottekst"/>
      </w:pPr>
      <w:r>
        <w:rPr>
          <w:rStyle w:val="Voetnootmarkering"/>
        </w:rPr>
        <w:footnoteRef/>
      </w:r>
      <w:r>
        <w:t xml:space="preserve"> Of juist niet voldoen; je kunt de expressie altijd omdraaien.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NHLBasic-Regular" w:hAnsi="NHLBasic-Regular"/>
        <w:b/>
        <w:color w:val="4BACC6" w:themeColor="accent5"/>
      </w:rPr>
      <w:alias w:val="Titel"/>
      <w:tag w:val="lbl_titel"/>
      <w:id w:val="77547040"/>
      <w:placeholder>
        <w:docPart w:val="6EF9DA725C014B259A2179778704A693"/>
      </w:placeholder>
      <w:dataBinding w:xpath="/CommonHuisstijlData[1]/BDB[1]/titel[1]" w:storeItemID="{61CAF45B-6477-4751-B80E-A84D06ECC53C}"/>
      <w:text/>
    </w:sdtPr>
    <w:sdtContent>
      <w:p w:rsidR="00D70A2C" w:rsidRPr="00037D06" w:rsidRDefault="00D70A2C" w:rsidP="004D3F17">
        <w:pPr>
          <w:pBdr>
            <w:bottom w:val="single" w:sz="4" w:space="1" w:color="auto"/>
          </w:pBdr>
          <w:jc w:val="center"/>
          <w:rPr>
            <w:rFonts w:ascii="NHLBasic-Regular" w:hAnsi="NHLBasic-Regular"/>
            <w:b/>
            <w:color w:val="4BACC6" w:themeColor="accent5"/>
          </w:rPr>
        </w:pPr>
        <w:r>
          <w:rPr>
            <w:rFonts w:ascii="NHLBasic-Regular" w:hAnsi="NHLBasic-Regular"/>
            <w:b/>
            <w:color w:val="4BACC6" w:themeColor="accent5"/>
          </w:rPr>
          <w:t>Reader Reguliere Expressies</w:t>
        </w:r>
      </w:p>
    </w:sdtContent>
  </w:sdt>
  <w:sdt>
    <w:sdtPr>
      <w:rPr>
        <w:rFonts w:ascii="NHLBasic-Regular" w:hAnsi="NHLBasic-Regular"/>
        <w:b/>
      </w:rPr>
      <w:alias w:val="Datum"/>
      <w:tag w:val="lbl_datum"/>
      <w:id w:val="77547044"/>
      <w:placeholder>
        <w:docPart w:val="067130D5D0F3447CA9EB1EE8850BD566"/>
      </w:placeholder>
      <w:dataBinding w:xpath="/CommonHuisstijlData[1]/BDB[1]/datum[1]" w:storeItemID="{61CAF45B-6477-4751-B80E-A84D06ECC53C}"/>
      <w:date w:fullDate="2017-12-13T00:00:00Z">
        <w:dateFormat w:val="d MMMM yyyy"/>
        <w:lid w:val="nl-NL"/>
        <w:storeMappedDataAs w:val="dateTime"/>
        <w:calendar w:val="gregorian"/>
      </w:date>
    </w:sdtPr>
    <w:sdtContent>
      <w:p w:rsidR="00D70A2C" w:rsidRPr="0042669E" w:rsidRDefault="00D70A2C" w:rsidP="0042669E">
        <w:pPr>
          <w:jc w:val="center"/>
          <w:rPr>
            <w:rFonts w:ascii="NHLBasic-Regular" w:hAnsi="NHLBasic-Regular"/>
            <w:b/>
          </w:rPr>
        </w:pPr>
        <w:r>
          <w:rPr>
            <w:rFonts w:ascii="NHLBasic-Regular" w:hAnsi="NHLBasic-Regular"/>
            <w:b/>
          </w:rPr>
          <w:t>13 december 2017</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562D12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7016726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750024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451E100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056AF91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1CEA62"/>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DEE9F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20C214"/>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54A8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DB6462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355865"/>
    <w:multiLevelType w:val="hybridMultilevel"/>
    <w:tmpl w:val="DB5E28D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44E5493"/>
    <w:multiLevelType w:val="hybridMultilevel"/>
    <w:tmpl w:val="A078A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09F7096D"/>
    <w:multiLevelType w:val="hybridMultilevel"/>
    <w:tmpl w:val="79E48EE6"/>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08F7E34"/>
    <w:multiLevelType w:val="hybridMultilevel"/>
    <w:tmpl w:val="D07CE2F6"/>
    <w:lvl w:ilvl="0" w:tplc="E5BA9F9A">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55F49A3"/>
    <w:multiLevelType w:val="hybridMultilevel"/>
    <w:tmpl w:val="96827E6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63C3F"/>
    <w:multiLevelType w:val="hybridMultilevel"/>
    <w:tmpl w:val="AA9E06A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62C423F"/>
    <w:multiLevelType w:val="hybridMultilevel"/>
    <w:tmpl w:val="6D1C2B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DEC65FF"/>
    <w:multiLevelType w:val="hybridMultilevel"/>
    <w:tmpl w:val="265CF9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2E66DAF"/>
    <w:multiLevelType w:val="multilevel"/>
    <w:tmpl w:val="F806C6CC"/>
    <w:lvl w:ilvl="0">
      <w:start w:val="1"/>
      <w:numFmt w:val="decimal"/>
      <w:pStyle w:val="Kop1"/>
      <w:lvlText w:val="%1"/>
      <w:lvlJc w:val="left"/>
      <w:pPr>
        <w:ind w:left="432" w:hanging="432"/>
      </w:pPr>
    </w:lvl>
    <w:lvl w:ilvl="1">
      <w:start w:val="1"/>
      <w:numFmt w:val="decimal"/>
      <w:pStyle w:val="Kop2"/>
      <w:lvlText w:val="%1.%2"/>
      <w:lvlJc w:val="left"/>
      <w:pPr>
        <w:ind w:left="4404"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9" w15:restartNumberingAfterBreak="0">
    <w:nsid w:val="6A1A2F7D"/>
    <w:multiLevelType w:val="hybridMultilevel"/>
    <w:tmpl w:val="758011F2"/>
    <w:lvl w:ilvl="0" w:tplc="04130011">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A477890"/>
    <w:multiLevelType w:val="hybridMultilevel"/>
    <w:tmpl w:val="7C5C547A"/>
    <w:lvl w:ilvl="0" w:tplc="04130001">
      <w:start w:val="1"/>
      <w:numFmt w:val="bullet"/>
      <w:lvlText w:val=""/>
      <w:lvlJc w:val="left"/>
      <w:pPr>
        <w:ind w:left="720" w:hanging="360"/>
      </w:pPr>
      <w:rPr>
        <w:rFonts w:ascii="Symbol" w:hAnsi="Symbol" w:hint="default"/>
        <w:color w:val="006AB3"/>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D9D7FF9"/>
    <w:multiLevelType w:val="hybridMultilevel"/>
    <w:tmpl w:val="DE4ED402"/>
    <w:lvl w:ilvl="0" w:tplc="D9B44672">
      <w:start w:val="1"/>
      <w:numFmt w:val="decimal"/>
      <w:lvlText w:val="%1)"/>
      <w:lvlJc w:val="left"/>
      <w:pPr>
        <w:ind w:left="720" w:hanging="360"/>
      </w:pPr>
      <w:rPr>
        <w:rFonts w:ascii="Arial" w:hAnsi="Aria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F65629"/>
    <w:multiLevelType w:val="hybridMultilevel"/>
    <w:tmpl w:val="680050EA"/>
    <w:lvl w:ilvl="0" w:tplc="93A805E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5771A38"/>
    <w:multiLevelType w:val="hybridMultilevel"/>
    <w:tmpl w:val="84B0DA00"/>
    <w:lvl w:ilvl="0" w:tplc="E5BA9F9A">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18"/>
  </w:num>
  <w:num w:numId="15">
    <w:abstractNumId w:val="23"/>
  </w:num>
  <w:num w:numId="16">
    <w:abstractNumId w:val="13"/>
  </w:num>
  <w:num w:numId="17">
    <w:abstractNumId w:val="15"/>
  </w:num>
  <w:num w:numId="18">
    <w:abstractNumId w:val="19"/>
  </w:num>
  <w:num w:numId="19">
    <w:abstractNumId w:val="10"/>
  </w:num>
  <w:num w:numId="20">
    <w:abstractNumId w:val="17"/>
  </w:num>
  <w:num w:numId="21">
    <w:abstractNumId w:val="11"/>
  </w:num>
  <w:num w:numId="22">
    <w:abstractNumId w:val="16"/>
  </w:num>
  <w:num w:numId="23">
    <w:abstractNumId w:val="1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attachedTemplate r:id="rId1"/>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F30"/>
    <w:rsid w:val="00000871"/>
    <w:rsid w:val="00015B6A"/>
    <w:rsid w:val="00037D06"/>
    <w:rsid w:val="0005642B"/>
    <w:rsid w:val="000607EB"/>
    <w:rsid w:val="000665E9"/>
    <w:rsid w:val="00072499"/>
    <w:rsid w:val="00074149"/>
    <w:rsid w:val="00080B7B"/>
    <w:rsid w:val="000A071D"/>
    <w:rsid w:val="000C29BB"/>
    <w:rsid w:val="000D7674"/>
    <w:rsid w:val="00102F22"/>
    <w:rsid w:val="001037F9"/>
    <w:rsid w:val="0013051A"/>
    <w:rsid w:val="001446E4"/>
    <w:rsid w:val="0015178A"/>
    <w:rsid w:val="001A242C"/>
    <w:rsid w:val="001B4F93"/>
    <w:rsid w:val="001C37B8"/>
    <w:rsid w:val="001C42F9"/>
    <w:rsid w:val="001C566E"/>
    <w:rsid w:val="001E256B"/>
    <w:rsid w:val="001F2F19"/>
    <w:rsid w:val="002064AA"/>
    <w:rsid w:val="00210381"/>
    <w:rsid w:val="002377CB"/>
    <w:rsid w:val="00246769"/>
    <w:rsid w:val="002560A3"/>
    <w:rsid w:val="00264600"/>
    <w:rsid w:val="00287D6D"/>
    <w:rsid w:val="002F510A"/>
    <w:rsid w:val="0031762E"/>
    <w:rsid w:val="00327ABD"/>
    <w:rsid w:val="00344F30"/>
    <w:rsid w:val="003459C7"/>
    <w:rsid w:val="00360ADE"/>
    <w:rsid w:val="00377D6D"/>
    <w:rsid w:val="003941A5"/>
    <w:rsid w:val="003C3FF7"/>
    <w:rsid w:val="003D6EE3"/>
    <w:rsid w:val="003F3C2E"/>
    <w:rsid w:val="003F4FC5"/>
    <w:rsid w:val="0041682A"/>
    <w:rsid w:val="00425049"/>
    <w:rsid w:val="0042669E"/>
    <w:rsid w:val="00464108"/>
    <w:rsid w:val="00464EF7"/>
    <w:rsid w:val="004725D5"/>
    <w:rsid w:val="004731FE"/>
    <w:rsid w:val="004822E1"/>
    <w:rsid w:val="00482F69"/>
    <w:rsid w:val="004A1E6B"/>
    <w:rsid w:val="004D3F17"/>
    <w:rsid w:val="004F3F78"/>
    <w:rsid w:val="00523D2B"/>
    <w:rsid w:val="0054162D"/>
    <w:rsid w:val="005422B1"/>
    <w:rsid w:val="00547D4F"/>
    <w:rsid w:val="005629DB"/>
    <w:rsid w:val="0056612B"/>
    <w:rsid w:val="00573B65"/>
    <w:rsid w:val="00597BC1"/>
    <w:rsid w:val="005B3662"/>
    <w:rsid w:val="00600CE7"/>
    <w:rsid w:val="00604625"/>
    <w:rsid w:val="0061650E"/>
    <w:rsid w:val="0063468E"/>
    <w:rsid w:val="00644ACF"/>
    <w:rsid w:val="00647840"/>
    <w:rsid w:val="00650213"/>
    <w:rsid w:val="00663106"/>
    <w:rsid w:val="00670B0C"/>
    <w:rsid w:val="006723D3"/>
    <w:rsid w:val="006823A0"/>
    <w:rsid w:val="0068290E"/>
    <w:rsid w:val="00684923"/>
    <w:rsid w:val="006A2439"/>
    <w:rsid w:val="006A403C"/>
    <w:rsid w:val="006B45C1"/>
    <w:rsid w:val="006B4B21"/>
    <w:rsid w:val="006D0844"/>
    <w:rsid w:val="006D1DB1"/>
    <w:rsid w:val="006D4DE2"/>
    <w:rsid w:val="006F5763"/>
    <w:rsid w:val="006F79EA"/>
    <w:rsid w:val="00704D0D"/>
    <w:rsid w:val="00727BD9"/>
    <w:rsid w:val="007365F9"/>
    <w:rsid w:val="00764A09"/>
    <w:rsid w:val="00777F9B"/>
    <w:rsid w:val="0078396C"/>
    <w:rsid w:val="00796330"/>
    <w:rsid w:val="007B3B8C"/>
    <w:rsid w:val="007D3DC6"/>
    <w:rsid w:val="007F0A02"/>
    <w:rsid w:val="007F4424"/>
    <w:rsid w:val="00814127"/>
    <w:rsid w:val="00874722"/>
    <w:rsid w:val="008828DC"/>
    <w:rsid w:val="008838C3"/>
    <w:rsid w:val="00894708"/>
    <w:rsid w:val="00896FCF"/>
    <w:rsid w:val="0089785E"/>
    <w:rsid w:val="008D15AB"/>
    <w:rsid w:val="008D3EDF"/>
    <w:rsid w:val="008D5414"/>
    <w:rsid w:val="00903941"/>
    <w:rsid w:val="0091509D"/>
    <w:rsid w:val="00937CFB"/>
    <w:rsid w:val="00965A06"/>
    <w:rsid w:val="009673C1"/>
    <w:rsid w:val="00987423"/>
    <w:rsid w:val="00990357"/>
    <w:rsid w:val="009D47F7"/>
    <w:rsid w:val="009E55FE"/>
    <w:rsid w:val="00A1514D"/>
    <w:rsid w:val="00A151B5"/>
    <w:rsid w:val="00A242EA"/>
    <w:rsid w:val="00A337A0"/>
    <w:rsid w:val="00A548BC"/>
    <w:rsid w:val="00A93A5E"/>
    <w:rsid w:val="00AC3D3A"/>
    <w:rsid w:val="00AC6793"/>
    <w:rsid w:val="00AD182A"/>
    <w:rsid w:val="00AE35FC"/>
    <w:rsid w:val="00AF4644"/>
    <w:rsid w:val="00B41DDC"/>
    <w:rsid w:val="00B56A2B"/>
    <w:rsid w:val="00B90E43"/>
    <w:rsid w:val="00BA6CD8"/>
    <w:rsid w:val="00BC1C5C"/>
    <w:rsid w:val="00BC37CC"/>
    <w:rsid w:val="00BF328D"/>
    <w:rsid w:val="00C0741F"/>
    <w:rsid w:val="00C20EC2"/>
    <w:rsid w:val="00C30358"/>
    <w:rsid w:val="00C33009"/>
    <w:rsid w:val="00C73FD8"/>
    <w:rsid w:val="00CC4976"/>
    <w:rsid w:val="00CD5C55"/>
    <w:rsid w:val="00CE2A71"/>
    <w:rsid w:val="00D21F56"/>
    <w:rsid w:val="00D33EBE"/>
    <w:rsid w:val="00D426F9"/>
    <w:rsid w:val="00D65AD9"/>
    <w:rsid w:val="00D70A2C"/>
    <w:rsid w:val="00D74A0F"/>
    <w:rsid w:val="00D82792"/>
    <w:rsid w:val="00DB0BBD"/>
    <w:rsid w:val="00DB3756"/>
    <w:rsid w:val="00DD3B6B"/>
    <w:rsid w:val="00DE288B"/>
    <w:rsid w:val="00DF1620"/>
    <w:rsid w:val="00DF457D"/>
    <w:rsid w:val="00E0399C"/>
    <w:rsid w:val="00E13CB1"/>
    <w:rsid w:val="00E24DFE"/>
    <w:rsid w:val="00E31CD3"/>
    <w:rsid w:val="00E541A7"/>
    <w:rsid w:val="00E71BE7"/>
    <w:rsid w:val="00E93B51"/>
    <w:rsid w:val="00EC26F8"/>
    <w:rsid w:val="00ED1AA9"/>
    <w:rsid w:val="00ED5FD3"/>
    <w:rsid w:val="00ED7F86"/>
    <w:rsid w:val="00F026B2"/>
    <w:rsid w:val="00F15043"/>
    <w:rsid w:val="00F32576"/>
    <w:rsid w:val="00F456BD"/>
    <w:rsid w:val="00F6623E"/>
    <w:rsid w:val="00F90555"/>
    <w:rsid w:val="00FA1C48"/>
    <w:rsid w:val="00FA6713"/>
    <w:rsid w:val="00FB112F"/>
    <w:rsid w:val="00FB6BFD"/>
    <w:rsid w:val="00FD2C3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1FC9FDE3"/>
  <w15:docId w15:val="{D4E644AC-F00E-4A34-93E9-5B12715A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6612B"/>
    <w:rPr>
      <w:rFonts w:ascii="Arial" w:hAnsi="Arial"/>
      <w:sz w:val="20"/>
    </w:rPr>
  </w:style>
  <w:style w:type="paragraph" w:styleId="Kop1">
    <w:name w:val="heading 1"/>
    <w:aliases w:val="NHL Kop niveau 1"/>
    <w:basedOn w:val="Standaard"/>
    <w:next w:val="Standaard"/>
    <w:link w:val="Kop1Char"/>
    <w:autoRedefine/>
    <w:uiPriority w:val="9"/>
    <w:qFormat/>
    <w:rsid w:val="006A403C"/>
    <w:pPr>
      <w:keepNext/>
      <w:keepLines/>
      <w:numPr>
        <w:numId w:val="14"/>
      </w:numPr>
      <w:spacing w:before="480" w:after="0"/>
      <w:outlineLvl w:val="0"/>
    </w:pPr>
    <w:rPr>
      <w:rFonts w:ascii="NHLBasic-Bold" w:eastAsiaTheme="majorEastAsia" w:hAnsi="NHLBasic-Bold" w:cstheme="majorBidi"/>
      <w:bCs/>
      <w:color w:val="000000" w:themeColor="text1"/>
      <w:sz w:val="48"/>
      <w:szCs w:val="48"/>
      <w:lang w:val="en-US"/>
    </w:rPr>
  </w:style>
  <w:style w:type="paragraph" w:styleId="Kop2">
    <w:name w:val="heading 2"/>
    <w:aliases w:val="NHL Subkop niveau 2"/>
    <w:basedOn w:val="Standaard"/>
    <w:next w:val="Standaard"/>
    <w:link w:val="Kop2Char"/>
    <w:autoRedefine/>
    <w:uiPriority w:val="9"/>
    <w:unhideWhenUsed/>
    <w:qFormat/>
    <w:rsid w:val="006A403C"/>
    <w:pPr>
      <w:keepNext/>
      <w:keepLines/>
      <w:numPr>
        <w:ilvl w:val="1"/>
        <w:numId w:val="14"/>
      </w:numPr>
      <w:spacing w:before="200" w:after="0"/>
      <w:ind w:left="576"/>
      <w:outlineLvl w:val="1"/>
    </w:pPr>
    <w:rPr>
      <w:rFonts w:ascii="NHLBasic-Bold" w:eastAsiaTheme="majorEastAsia" w:hAnsi="NHLBasic-Bold" w:cstheme="majorBidi"/>
      <w:bCs/>
      <w:color w:val="4BACC6" w:themeColor="accent5"/>
      <w:sz w:val="24"/>
      <w:szCs w:val="26"/>
      <w:lang w:val="en-US"/>
    </w:rPr>
  </w:style>
  <w:style w:type="paragraph" w:styleId="Kop3">
    <w:name w:val="heading 3"/>
    <w:basedOn w:val="Standaard"/>
    <w:next w:val="Standaard"/>
    <w:link w:val="Kop3Char"/>
    <w:uiPriority w:val="9"/>
    <w:unhideWhenUsed/>
    <w:rsid w:val="006A403C"/>
    <w:pPr>
      <w:keepNext/>
      <w:keepLines/>
      <w:numPr>
        <w:ilvl w:val="2"/>
        <w:numId w:val="14"/>
      </w:numPr>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A1514D"/>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A1514D"/>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A1514D"/>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A1514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A1514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1514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NHL Broodtekst"/>
    <w:link w:val="GeenafstandChar"/>
    <w:uiPriority w:val="1"/>
    <w:qFormat/>
    <w:rsid w:val="00037D06"/>
    <w:pPr>
      <w:spacing w:after="0" w:line="240" w:lineRule="auto"/>
    </w:pPr>
    <w:rPr>
      <w:rFonts w:ascii="NHLBasic-Regular" w:eastAsiaTheme="minorEastAsia" w:hAnsi="NHLBasic-Regular"/>
      <w:lang w:eastAsia="nl-NL"/>
    </w:rPr>
  </w:style>
  <w:style w:type="character" w:customStyle="1" w:styleId="GeenafstandChar">
    <w:name w:val="Geen afstand Char"/>
    <w:aliases w:val="NHL Broodtekst Char"/>
    <w:basedOn w:val="Standaardalinea-lettertype"/>
    <w:link w:val="Geenafstand"/>
    <w:uiPriority w:val="1"/>
    <w:rsid w:val="00037D06"/>
    <w:rPr>
      <w:rFonts w:ascii="NHLBasic-Regular" w:eastAsiaTheme="minorEastAsia" w:hAnsi="NHLBasic-Regular"/>
      <w:lang w:eastAsia="nl-NL"/>
    </w:rPr>
  </w:style>
  <w:style w:type="paragraph" w:styleId="Ballontekst">
    <w:name w:val="Balloon Text"/>
    <w:basedOn w:val="Standaard"/>
    <w:link w:val="BallontekstChar"/>
    <w:uiPriority w:val="99"/>
    <w:semiHidden/>
    <w:unhideWhenUsed/>
    <w:rsid w:val="009D47F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D47F7"/>
    <w:rPr>
      <w:rFonts w:ascii="Tahoma" w:hAnsi="Tahoma" w:cs="Tahoma"/>
      <w:sz w:val="16"/>
      <w:szCs w:val="16"/>
    </w:rPr>
  </w:style>
  <w:style w:type="paragraph" w:styleId="Koptekst">
    <w:name w:val="header"/>
    <w:basedOn w:val="Standaard"/>
    <w:link w:val="KoptekstChar"/>
    <w:uiPriority w:val="99"/>
    <w:unhideWhenUsed/>
    <w:rsid w:val="009D47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D47F7"/>
  </w:style>
  <w:style w:type="paragraph" w:styleId="Voettekst">
    <w:name w:val="footer"/>
    <w:basedOn w:val="Standaard"/>
    <w:link w:val="VoettekstChar"/>
    <w:uiPriority w:val="99"/>
    <w:unhideWhenUsed/>
    <w:rsid w:val="009D47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D47F7"/>
  </w:style>
  <w:style w:type="character" w:customStyle="1" w:styleId="Kop1Char">
    <w:name w:val="Kop 1 Char"/>
    <w:aliases w:val="NHL Kop niveau 1 Char"/>
    <w:basedOn w:val="Standaardalinea-lettertype"/>
    <w:link w:val="Kop1"/>
    <w:uiPriority w:val="9"/>
    <w:rsid w:val="006A403C"/>
    <w:rPr>
      <w:rFonts w:ascii="NHLBasic-Bold" w:eastAsiaTheme="majorEastAsia" w:hAnsi="NHLBasic-Bold" w:cstheme="majorBidi"/>
      <w:bCs/>
      <w:color w:val="000000" w:themeColor="text1"/>
      <w:sz w:val="48"/>
      <w:szCs w:val="48"/>
      <w:lang w:val="en-US"/>
    </w:rPr>
  </w:style>
  <w:style w:type="paragraph" w:styleId="Kopvaninhoudsopgave">
    <w:name w:val="TOC Heading"/>
    <w:basedOn w:val="Kop1"/>
    <w:next w:val="Standaard"/>
    <w:uiPriority w:val="39"/>
    <w:unhideWhenUsed/>
    <w:qFormat/>
    <w:rsid w:val="001C42F9"/>
    <w:pPr>
      <w:outlineLvl w:val="9"/>
    </w:pPr>
    <w:rPr>
      <w:lang w:eastAsia="nl-NL"/>
    </w:rPr>
  </w:style>
  <w:style w:type="character" w:customStyle="1" w:styleId="Kop2Char">
    <w:name w:val="Kop 2 Char"/>
    <w:aliases w:val="NHL Subkop niveau 2 Char"/>
    <w:basedOn w:val="Standaardalinea-lettertype"/>
    <w:link w:val="Kop2"/>
    <w:uiPriority w:val="9"/>
    <w:rsid w:val="006A403C"/>
    <w:rPr>
      <w:rFonts w:ascii="NHLBasic-Bold" w:eastAsiaTheme="majorEastAsia" w:hAnsi="NHLBasic-Bold" w:cstheme="majorBidi"/>
      <w:bCs/>
      <w:color w:val="4BACC6" w:themeColor="accent5"/>
      <w:sz w:val="24"/>
      <w:szCs w:val="26"/>
      <w:lang w:val="en-US"/>
    </w:rPr>
  </w:style>
  <w:style w:type="paragraph" w:styleId="Inhopg1">
    <w:name w:val="toc 1"/>
    <w:aliases w:val="NHL Hogeschool - Titel tabellen en grafieken"/>
    <w:basedOn w:val="Standaard"/>
    <w:next w:val="Standaard"/>
    <w:autoRedefine/>
    <w:uiPriority w:val="39"/>
    <w:unhideWhenUsed/>
    <w:qFormat/>
    <w:rsid w:val="00037D06"/>
    <w:pPr>
      <w:spacing w:after="100"/>
    </w:pPr>
    <w:rPr>
      <w:rFonts w:ascii="NHLBasic-Bold" w:hAnsi="NHLBasic-Bold" w:cs="Arial"/>
      <w:bCs/>
      <w:color w:val="000000" w:themeColor="text1"/>
      <w:szCs w:val="24"/>
      <w:lang w:val="en-US"/>
    </w:rPr>
  </w:style>
  <w:style w:type="character" w:styleId="Hyperlink">
    <w:name w:val="Hyperlink"/>
    <w:basedOn w:val="Standaardalinea-lettertype"/>
    <w:uiPriority w:val="99"/>
    <w:unhideWhenUsed/>
    <w:rsid w:val="00015B6A"/>
    <w:rPr>
      <w:color w:val="0000FF" w:themeColor="hyperlink"/>
      <w:u w:val="single"/>
    </w:rPr>
  </w:style>
  <w:style w:type="paragraph" w:styleId="Normaalweb">
    <w:name w:val="Normal (Web)"/>
    <w:basedOn w:val="Standaard"/>
    <w:uiPriority w:val="99"/>
    <w:semiHidden/>
    <w:unhideWhenUsed/>
    <w:rsid w:val="00015B6A"/>
    <w:pPr>
      <w:spacing w:after="210" w:line="210" w:lineRule="atLeast"/>
      <w:jc w:val="both"/>
    </w:pPr>
    <w:rPr>
      <w:rFonts w:ascii="Times New Roman" w:eastAsia="Times New Roman" w:hAnsi="Times New Roman" w:cs="Times New Roman"/>
      <w:sz w:val="17"/>
      <w:szCs w:val="17"/>
      <w:lang w:eastAsia="nl-NL"/>
    </w:rPr>
  </w:style>
  <w:style w:type="paragraph" w:styleId="Inhopg2">
    <w:name w:val="toc 2"/>
    <w:basedOn w:val="Standaard"/>
    <w:next w:val="Standaard"/>
    <w:autoRedefine/>
    <w:uiPriority w:val="39"/>
    <w:unhideWhenUsed/>
    <w:rsid w:val="00015B6A"/>
    <w:pPr>
      <w:spacing w:after="100"/>
      <w:ind w:left="220"/>
    </w:pPr>
  </w:style>
  <w:style w:type="character" w:styleId="Subtielebenadrukking">
    <w:name w:val="Subtle Emphasis"/>
    <w:aliases w:val="NHL Subtitel niveau 3"/>
    <w:basedOn w:val="Standaardalinea-lettertype"/>
    <w:uiPriority w:val="19"/>
    <w:qFormat/>
    <w:rsid w:val="00037D06"/>
    <w:rPr>
      <w:rFonts w:ascii="NHLBasic-Bold" w:hAnsi="NHLBasic-Bold"/>
      <w:b w:val="0"/>
      <w:i w:val="0"/>
      <w:iCs/>
      <w:color w:val="4BACC6" w:themeColor="accent5"/>
    </w:rPr>
  </w:style>
  <w:style w:type="paragraph" w:styleId="Inhopg3">
    <w:name w:val="toc 3"/>
    <w:basedOn w:val="Standaard"/>
    <w:next w:val="Standaard"/>
    <w:autoRedefine/>
    <w:uiPriority w:val="39"/>
    <w:unhideWhenUsed/>
    <w:qFormat/>
    <w:rsid w:val="00E93B51"/>
    <w:pPr>
      <w:spacing w:after="100"/>
      <w:ind w:left="440"/>
    </w:pPr>
    <w:rPr>
      <w:rFonts w:eastAsiaTheme="minorEastAsia"/>
      <w:lang w:eastAsia="nl-NL"/>
    </w:rPr>
  </w:style>
  <w:style w:type="table" w:styleId="Tabelraster">
    <w:name w:val="Table Grid"/>
    <w:basedOn w:val="Standaardtabel"/>
    <w:uiPriority w:val="59"/>
    <w:rsid w:val="00C20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raster-accent1">
    <w:name w:val="Light Grid Accent 1"/>
    <w:basedOn w:val="Standaardtabel"/>
    <w:uiPriority w:val="62"/>
    <w:rsid w:val="00C20EC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emiddeldelijst2-accent1">
    <w:name w:val="Medium List 2 Accent 1"/>
    <w:basedOn w:val="Standaardtabel"/>
    <w:uiPriority w:val="66"/>
    <w:rsid w:val="00C20E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chtelijst-accent1">
    <w:name w:val="Light List Accent 1"/>
    <w:basedOn w:val="Standaardtabel"/>
    <w:uiPriority w:val="61"/>
    <w:rsid w:val="00C20EC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emiddeldearcering1-accent1">
    <w:name w:val="Medium Shading 1 Accent 1"/>
    <w:aliases w:val="MIWB tabel"/>
    <w:basedOn w:val="Standaardtabel"/>
    <w:uiPriority w:val="63"/>
    <w:rsid w:val="00965A06"/>
    <w:pPr>
      <w:spacing w:after="0" w:line="240" w:lineRule="auto"/>
    </w:pPr>
    <w:rPr>
      <w:rFonts w:ascii="Arial" w:hAnsi="Arial"/>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chtelijst-accent5">
    <w:name w:val="Light List Accent 5"/>
    <w:basedOn w:val="Standaardtabel"/>
    <w:uiPriority w:val="61"/>
    <w:rsid w:val="0078396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Tekstvantijdelijkeaanduiding">
    <w:name w:val="Placeholder Text"/>
    <w:basedOn w:val="Standaardalinea-lettertype"/>
    <w:uiPriority w:val="99"/>
    <w:semiHidden/>
    <w:rsid w:val="006F79EA"/>
    <w:rPr>
      <w:color w:val="808080"/>
    </w:rPr>
  </w:style>
  <w:style w:type="character" w:customStyle="1" w:styleId="FirstPageTitel">
    <w:name w:val="FirstPageTitel"/>
    <w:basedOn w:val="Standaardalinea-lettertype"/>
    <w:uiPriority w:val="1"/>
    <w:rsid w:val="00AF4644"/>
    <w:rPr>
      <w:rFonts w:ascii="NHLBasic-Bold" w:hAnsi="NHLBasic-Bold"/>
      <w:b w:val="0"/>
      <w:sz w:val="48"/>
    </w:rPr>
  </w:style>
  <w:style w:type="character" w:customStyle="1" w:styleId="FirstPageSubtitle">
    <w:name w:val="FirstPageSubtitle"/>
    <w:basedOn w:val="Standaardalinea-lettertype"/>
    <w:uiPriority w:val="1"/>
    <w:rsid w:val="00AF4644"/>
    <w:rPr>
      <w:rFonts w:ascii="NHLBasic-Bold" w:hAnsi="NHLBasic-Bold"/>
      <w:color w:val="7F7F7F" w:themeColor="text1" w:themeTint="80"/>
      <w:sz w:val="36"/>
    </w:rPr>
  </w:style>
  <w:style w:type="character" w:customStyle="1" w:styleId="FirstPageDate">
    <w:name w:val="FirstPageDate"/>
    <w:basedOn w:val="Standaardalinea-lettertype"/>
    <w:uiPriority w:val="1"/>
    <w:rsid w:val="00AF4644"/>
    <w:rPr>
      <w:rFonts w:ascii="NHLBasic-Bold" w:hAnsi="NHLBasic-Bold"/>
      <w:color w:val="7F7F7F" w:themeColor="text1" w:themeTint="80"/>
      <w:sz w:val="28"/>
    </w:rPr>
  </w:style>
  <w:style w:type="paragraph" w:styleId="Aanhef">
    <w:name w:val="Salutation"/>
    <w:basedOn w:val="Standaard"/>
    <w:next w:val="Standaard"/>
    <w:link w:val="AanhefChar"/>
    <w:uiPriority w:val="99"/>
    <w:semiHidden/>
    <w:unhideWhenUsed/>
    <w:rsid w:val="00A1514D"/>
  </w:style>
  <w:style w:type="character" w:customStyle="1" w:styleId="AanhefChar">
    <w:name w:val="Aanhef Char"/>
    <w:basedOn w:val="Standaardalinea-lettertype"/>
    <w:link w:val="Aanhef"/>
    <w:uiPriority w:val="99"/>
    <w:semiHidden/>
    <w:rsid w:val="00A1514D"/>
  </w:style>
  <w:style w:type="paragraph" w:styleId="Adresenvelop">
    <w:name w:val="envelope address"/>
    <w:basedOn w:val="Standaard"/>
    <w:uiPriority w:val="99"/>
    <w:semiHidden/>
    <w:unhideWhenUsed/>
    <w:rsid w:val="00A1514D"/>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A1514D"/>
    <w:pPr>
      <w:spacing w:after="0" w:line="240" w:lineRule="auto"/>
      <w:ind w:left="4252"/>
    </w:pPr>
  </w:style>
  <w:style w:type="character" w:customStyle="1" w:styleId="AfsluitingChar">
    <w:name w:val="Afsluiting Char"/>
    <w:basedOn w:val="Standaardalinea-lettertype"/>
    <w:link w:val="Afsluiting"/>
    <w:uiPriority w:val="99"/>
    <w:semiHidden/>
    <w:rsid w:val="00A1514D"/>
  </w:style>
  <w:style w:type="paragraph" w:styleId="Afzender">
    <w:name w:val="envelope return"/>
    <w:basedOn w:val="Standaard"/>
    <w:uiPriority w:val="99"/>
    <w:semiHidden/>
    <w:unhideWhenUsed/>
    <w:rsid w:val="00A1514D"/>
    <w:pPr>
      <w:spacing w:after="0" w:line="240" w:lineRule="auto"/>
    </w:pPr>
    <w:rPr>
      <w:rFonts w:asciiTheme="majorHAnsi" w:eastAsiaTheme="majorEastAsia" w:hAnsiTheme="majorHAnsi" w:cstheme="majorBidi"/>
      <w:szCs w:val="20"/>
    </w:rPr>
  </w:style>
  <w:style w:type="paragraph" w:styleId="Berichtkop">
    <w:name w:val="Message Header"/>
    <w:basedOn w:val="Standaard"/>
    <w:link w:val="BerichtkopChar"/>
    <w:uiPriority w:val="99"/>
    <w:semiHidden/>
    <w:unhideWhenUsed/>
    <w:rsid w:val="00A151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A1514D"/>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A1514D"/>
  </w:style>
  <w:style w:type="paragraph" w:styleId="Bijschrift">
    <w:name w:val="caption"/>
    <w:basedOn w:val="Standaard"/>
    <w:next w:val="Standaard"/>
    <w:uiPriority w:val="35"/>
    <w:semiHidden/>
    <w:unhideWhenUsed/>
    <w:qFormat/>
    <w:rsid w:val="00A1514D"/>
    <w:pPr>
      <w:spacing w:line="240" w:lineRule="auto"/>
    </w:pPr>
    <w:rPr>
      <w:i/>
      <w:iCs/>
      <w:color w:val="1F497D" w:themeColor="text2"/>
      <w:sz w:val="18"/>
      <w:szCs w:val="18"/>
    </w:rPr>
  </w:style>
  <w:style w:type="paragraph" w:styleId="Bloktekst">
    <w:name w:val="Block Text"/>
    <w:basedOn w:val="Standaard"/>
    <w:uiPriority w:val="99"/>
    <w:semiHidden/>
    <w:unhideWhenUsed/>
    <w:rsid w:val="00A1514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Bronvermelding">
    <w:name w:val="table of authorities"/>
    <w:basedOn w:val="Standaard"/>
    <w:next w:val="Standaard"/>
    <w:uiPriority w:val="99"/>
    <w:semiHidden/>
    <w:unhideWhenUsed/>
    <w:rsid w:val="00A1514D"/>
    <w:pPr>
      <w:spacing w:after="0"/>
      <w:ind w:left="220" w:hanging="220"/>
    </w:pPr>
  </w:style>
  <w:style w:type="paragraph" w:styleId="Citaat">
    <w:name w:val="Quote"/>
    <w:basedOn w:val="Standaard"/>
    <w:next w:val="Standaard"/>
    <w:link w:val="CitaatChar"/>
    <w:uiPriority w:val="29"/>
    <w:rsid w:val="00A1514D"/>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1514D"/>
    <w:rPr>
      <w:i/>
      <w:iCs/>
      <w:color w:val="404040" w:themeColor="text1" w:themeTint="BF"/>
    </w:rPr>
  </w:style>
  <w:style w:type="paragraph" w:styleId="Datum">
    <w:name w:val="Date"/>
    <w:basedOn w:val="Standaard"/>
    <w:next w:val="Standaard"/>
    <w:link w:val="DatumChar"/>
    <w:uiPriority w:val="99"/>
    <w:semiHidden/>
    <w:unhideWhenUsed/>
    <w:rsid w:val="00A1514D"/>
  </w:style>
  <w:style w:type="character" w:customStyle="1" w:styleId="DatumChar">
    <w:name w:val="Datum Char"/>
    <w:basedOn w:val="Standaardalinea-lettertype"/>
    <w:link w:val="Datum"/>
    <w:uiPriority w:val="99"/>
    <w:semiHidden/>
    <w:rsid w:val="00A1514D"/>
  </w:style>
  <w:style w:type="paragraph" w:styleId="Documentstructuur">
    <w:name w:val="Document Map"/>
    <w:basedOn w:val="Standaard"/>
    <w:link w:val="DocumentstructuurChar"/>
    <w:uiPriority w:val="99"/>
    <w:semiHidden/>
    <w:unhideWhenUsed/>
    <w:rsid w:val="00A1514D"/>
    <w:pPr>
      <w:spacing w:after="0"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A1514D"/>
    <w:rPr>
      <w:rFonts w:ascii="Segoe UI" w:hAnsi="Segoe UI" w:cs="Segoe UI"/>
      <w:sz w:val="16"/>
      <w:szCs w:val="16"/>
    </w:rPr>
  </w:style>
  <w:style w:type="paragraph" w:styleId="Duidelijkcitaat">
    <w:name w:val="Intense Quote"/>
    <w:basedOn w:val="Standaard"/>
    <w:next w:val="Standaard"/>
    <w:link w:val="DuidelijkcitaatChar"/>
    <w:uiPriority w:val="30"/>
    <w:rsid w:val="00A1514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30"/>
    <w:rsid w:val="00A1514D"/>
    <w:rPr>
      <w:i/>
      <w:iCs/>
      <w:color w:val="4F81BD" w:themeColor="accent1"/>
    </w:rPr>
  </w:style>
  <w:style w:type="paragraph" w:styleId="Eindnoottekst">
    <w:name w:val="endnote text"/>
    <w:basedOn w:val="Standaard"/>
    <w:link w:val="EindnoottekstChar"/>
    <w:uiPriority w:val="99"/>
    <w:semiHidden/>
    <w:unhideWhenUsed/>
    <w:rsid w:val="00A1514D"/>
    <w:pPr>
      <w:spacing w:after="0" w:line="240" w:lineRule="auto"/>
    </w:pPr>
    <w:rPr>
      <w:szCs w:val="20"/>
    </w:rPr>
  </w:style>
  <w:style w:type="character" w:customStyle="1" w:styleId="EindnoottekstChar">
    <w:name w:val="Eindnoottekst Char"/>
    <w:basedOn w:val="Standaardalinea-lettertype"/>
    <w:link w:val="Eindnoottekst"/>
    <w:uiPriority w:val="99"/>
    <w:semiHidden/>
    <w:rsid w:val="00A1514D"/>
    <w:rPr>
      <w:sz w:val="20"/>
      <w:szCs w:val="20"/>
    </w:rPr>
  </w:style>
  <w:style w:type="paragraph" w:styleId="E-mailhandtekening">
    <w:name w:val="E-mail Signature"/>
    <w:basedOn w:val="Standaard"/>
    <w:link w:val="E-mailhandtekeningChar"/>
    <w:uiPriority w:val="99"/>
    <w:semiHidden/>
    <w:unhideWhenUsed/>
    <w:rsid w:val="00A1514D"/>
    <w:pPr>
      <w:spacing w:after="0" w:line="240" w:lineRule="auto"/>
    </w:pPr>
  </w:style>
  <w:style w:type="character" w:customStyle="1" w:styleId="E-mailhandtekeningChar">
    <w:name w:val="E-mailhandtekening Char"/>
    <w:basedOn w:val="Standaardalinea-lettertype"/>
    <w:link w:val="E-mailhandtekening"/>
    <w:uiPriority w:val="99"/>
    <w:semiHidden/>
    <w:rsid w:val="00A1514D"/>
  </w:style>
  <w:style w:type="paragraph" w:styleId="Handtekening">
    <w:name w:val="Signature"/>
    <w:basedOn w:val="Standaard"/>
    <w:link w:val="HandtekeningChar"/>
    <w:uiPriority w:val="99"/>
    <w:semiHidden/>
    <w:unhideWhenUsed/>
    <w:rsid w:val="00A1514D"/>
    <w:pPr>
      <w:spacing w:after="0" w:line="240" w:lineRule="auto"/>
      <w:ind w:left="4252"/>
    </w:pPr>
  </w:style>
  <w:style w:type="character" w:customStyle="1" w:styleId="HandtekeningChar">
    <w:name w:val="Handtekening Char"/>
    <w:basedOn w:val="Standaardalinea-lettertype"/>
    <w:link w:val="Handtekening"/>
    <w:uiPriority w:val="99"/>
    <w:semiHidden/>
    <w:rsid w:val="00A1514D"/>
  </w:style>
  <w:style w:type="paragraph" w:styleId="HTML-voorafopgemaakt">
    <w:name w:val="HTML Preformatted"/>
    <w:basedOn w:val="Standaard"/>
    <w:link w:val="HTML-voorafopgemaaktChar"/>
    <w:uiPriority w:val="99"/>
    <w:semiHidden/>
    <w:unhideWhenUsed/>
    <w:rsid w:val="00A1514D"/>
    <w:pPr>
      <w:spacing w:after="0"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A1514D"/>
    <w:rPr>
      <w:rFonts w:ascii="Consolas" w:hAnsi="Consolas" w:cs="Consolas"/>
      <w:sz w:val="20"/>
      <w:szCs w:val="20"/>
    </w:rPr>
  </w:style>
  <w:style w:type="paragraph" w:styleId="HTML-adres">
    <w:name w:val="HTML Address"/>
    <w:basedOn w:val="Standaard"/>
    <w:link w:val="HTML-adresChar"/>
    <w:uiPriority w:val="99"/>
    <w:semiHidden/>
    <w:unhideWhenUsed/>
    <w:rsid w:val="00A1514D"/>
    <w:pPr>
      <w:spacing w:after="0" w:line="240" w:lineRule="auto"/>
    </w:pPr>
    <w:rPr>
      <w:i/>
      <w:iCs/>
    </w:rPr>
  </w:style>
  <w:style w:type="character" w:customStyle="1" w:styleId="HTML-adresChar">
    <w:name w:val="HTML-adres Char"/>
    <w:basedOn w:val="Standaardalinea-lettertype"/>
    <w:link w:val="HTML-adres"/>
    <w:uiPriority w:val="99"/>
    <w:semiHidden/>
    <w:rsid w:val="00A1514D"/>
    <w:rPr>
      <w:i/>
      <w:iCs/>
    </w:rPr>
  </w:style>
  <w:style w:type="paragraph" w:styleId="Index1">
    <w:name w:val="index 1"/>
    <w:basedOn w:val="Standaard"/>
    <w:next w:val="Standaard"/>
    <w:autoRedefine/>
    <w:uiPriority w:val="99"/>
    <w:semiHidden/>
    <w:unhideWhenUsed/>
    <w:rsid w:val="00A1514D"/>
    <w:pPr>
      <w:spacing w:after="0" w:line="240" w:lineRule="auto"/>
      <w:ind w:left="220" w:hanging="220"/>
    </w:pPr>
  </w:style>
  <w:style w:type="paragraph" w:styleId="Index2">
    <w:name w:val="index 2"/>
    <w:basedOn w:val="Standaard"/>
    <w:next w:val="Standaard"/>
    <w:autoRedefine/>
    <w:uiPriority w:val="99"/>
    <w:semiHidden/>
    <w:unhideWhenUsed/>
    <w:rsid w:val="00A1514D"/>
    <w:pPr>
      <w:spacing w:after="0" w:line="240" w:lineRule="auto"/>
      <w:ind w:left="440" w:hanging="220"/>
    </w:pPr>
  </w:style>
  <w:style w:type="paragraph" w:styleId="Index3">
    <w:name w:val="index 3"/>
    <w:basedOn w:val="Standaard"/>
    <w:next w:val="Standaard"/>
    <w:autoRedefine/>
    <w:uiPriority w:val="99"/>
    <w:semiHidden/>
    <w:unhideWhenUsed/>
    <w:rsid w:val="00A1514D"/>
    <w:pPr>
      <w:spacing w:after="0" w:line="240" w:lineRule="auto"/>
      <w:ind w:left="660" w:hanging="220"/>
    </w:pPr>
  </w:style>
  <w:style w:type="paragraph" w:styleId="Index4">
    <w:name w:val="index 4"/>
    <w:basedOn w:val="Standaard"/>
    <w:next w:val="Standaard"/>
    <w:autoRedefine/>
    <w:uiPriority w:val="99"/>
    <w:semiHidden/>
    <w:unhideWhenUsed/>
    <w:rsid w:val="00A1514D"/>
    <w:pPr>
      <w:spacing w:after="0" w:line="240" w:lineRule="auto"/>
      <w:ind w:left="880" w:hanging="220"/>
    </w:pPr>
  </w:style>
  <w:style w:type="paragraph" w:styleId="Index5">
    <w:name w:val="index 5"/>
    <w:basedOn w:val="Standaard"/>
    <w:next w:val="Standaard"/>
    <w:autoRedefine/>
    <w:uiPriority w:val="99"/>
    <w:semiHidden/>
    <w:unhideWhenUsed/>
    <w:rsid w:val="00A1514D"/>
    <w:pPr>
      <w:spacing w:after="0" w:line="240" w:lineRule="auto"/>
      <w:ind w:left="1100" w:hanging="220"/>
    </w:pPr>
  </w:style>
  <w:style w:type="paragraph" w:styleId="Index6">
    <w:name w:val="index 6"/>
    <w:basedOn w:val="Standaard"/>
    <w:next w:val="Standaard"/>
    <w:autoRedefine/>
    <w:uiPriority w:val="99"/>
    <w:semiHidden/>
    <w:unhideWhenUsed/>
    <w:rsid w:val="00A1514D"/>
    <w:pPr>
      <w:spacing w:after="0" w:line="240" w:lineRule="auto"/>
      <w:ind w:left="1320" w:hanging="220"/>
    </w:pPr>
  </w:style>
  <w:style w:type="paragraph" w:styleId="Index7">
    <w:name w:val="index 7"/>
    <w:basedOn w:val="Standaard"/>
    <w:next w:val="Standaard"/>
    <w:autoRedefine/>
    <w:uiPriority w:val="99"/>
    <w:semiHidden/>
    <w:unhideWhenUsed/>
    <w:rsid w:val="00A1514D"/>
    <w:pPr>
      <w:spacing w:after="0" w:line="240" w:lineRule="auto"/>
      <w:ind w:left="1540" w:hanging="220"/>
    </w:pPr>
  </w:style>
  <w:style w:type="paragraph" w:styleId="Index8">
    <w:name w:val="index 8"/>
    <w:basedOn w:val="Standaard"/>
    <w:next w:val="Standaard"/>
    <w:autoRedefine/>
    <w:uiPriority w:val="99"/>
    <w:semiHidden/>
    <w:unhideWhenUsed/>
    <w:rsid w:val="00A1514D"/>
    <w:pPr>
      <w:spacing w:after="0" w:line="240" w:lineRule="auto"/>
      <w:ind w:left="1760" w:hanging="220"/>
    </w:pPr>
  </w:style>
  <w:style w:type="paragraph" w:styleId="Index9">
    <w:name w:val="index 9"/>
    <w:basedOn w:val="Standaard"/>
    <w:next w:val="Standaard"/>
    <w:autoRedefine/>
    <w:uiPriority w:val="99"/>
    <w:semiHidden/>
    <w:unhideWhenUsed/>
    <w:rsid w:val="00A1514D"/>
    <w:pPr>
      <w:spacing w:after="0" w:line="240" w:lineRule="auto"/>
      <w:ind w:left="1980" w:hanging="220"/>
    </w:pPr>
  </w:style>
  <w:style w:type="paragraph" w:styleId="Indexkop">
    <w:name w:val="index heading"/>
    <w:basedOn w:val="Standaard"/>
    <w:next w:val="Index1"/>
    <w:uiPriority w:val="99"/>
    <w:semiHidden/>
    <w:unhideWhenUsed/>
    <w:rsid w:val="00A1514D"/>
    <w:rPr>
      <w:rFonts w:asciiTheme="majorHAnsi" w:eastAsiaTheme="majorEastAsia" w:hAnsiTheme="majorHAnsi" w:cstheme="majorBidi"/>
      <w:b/>
      <w:bCs/>
    </w:rPr>
  </w:style>
  <w:style w:type="paragraph" w:styleId="Inhopg4">
    <w:name w:val="toc 4"/>
    <w:basedOn w:val="Standaard"/>
    <w:next w:val="Standaard"/>
    <w:autoRedefine/>
    <w:uiPriority w:val="39"/>
    <w:semiHidden/>
    <w:unhideWhenUsed/>
    <w:rsid w:val="00A1514D"/>
    <w:pPr>
      <w:spacing w:after="100"/>
      <w:ind w:left="660"/>
    </w:pPr>
  </w:style>
  <w:style w:type="paragraph" w:styleId="Inhopg5">
    <w:name w:val="toc 5"/>
    <w:basedOn w:val="Standaard"/>
    <w:next w:val="Standaard"/>
    <w:autoRedefine/>
    <w:uiPriority w:val="39"/>
    <w:semiHidden/>
    <w:unhideWhenUsed/>
    <w:rsid w:val="00A1514D"/>
    <w:pPr>
      <w:spacing w:after="100"/>
      <w:ind w:left="880"/>
    </w:pPr>
  </w:style>
  <w:style w:type="paragraph" w:styleId="Inhopg6">
    <w:name w:val="toc 6"/>
    <w:basedOn w:val="Standaard"/>
    <w:next w:val="Standaard"/>
    <w:autoRedefine/>
    <w:uiPriority w:val="39"/>
    <w:semiHidden/>
    <w:unhideWhenUsed/>
    <w:rsid w:val="00A1514D"/>
    <w:pPr>
      <w:spacing w:after="100"/>
      <w:ind w:left="1100"/>
    </w:pPr>
  </w:style>
  <w:style w:type="paragraph" w:styleId="Inhopg7">
    <w:name w:val="toc 7"/>
    <w:basedOn w:val="Standaard"/>
    <w:next w:val="Standaard"/>
    <w:autoRedefine/>
    <w:uiPriority w:val="39"/>
    <w:semiHidden/>
    <w:unhideWhenUsed/>
    <w:rsid w:val="00A1514D"/>
    <w:pPr>
      <w:spacing w:after="100"/>
      <w:ind w:left="1320"/>
    </w:pPr>
  </w:style>
  <w:style w:type="paragraph" w:styleId="Inhopg8">
    <w:name w:val="toc 8"/>
    <w:basedOn w:val="Standaard"/>
    <w:next w:val="Standaard"/>
    <w:autoRedefine/>
    <w:uiPriority w:val="39"/>
    <w:semiHidden/>
    <w:unhideWhenUsed/>
    <w:rsid w:val="00A1514D"/>
    <w:pPr>
      <w:spacing w:after="100"/>
      <w:ind w:left="1540"/>
    </w:pPr>
  </w:style>
  <w:style w:type="paragraph" w:styleId="Inhopg9">
    <w:name w:val="toc 9"/>
    <w:basedOn w:val="Standaard"/>
    <w:next w:val="Standaard"/>
    <w:autoRedefine/>
    <w:uiPriority w:val="39"/>
    <w:semiHidden/>
    <w:unhideWhenUsed/>
    <w:rsid w:val="00A1514D"/>
    <w:pPr>
      <w:spacing w:after="100"/>
      <w:ind w:left="1760"/>
    </w:pPr>
  </w:style>
  <w:style w:type="character" w:customStyle="1" w:styleId="Kop3Char">
    <w:name w:val="Kop 3 Char"/>
    <w:basedOn w:val="Standaardalinea-lettertype"/>
    <w:link w:val="Kop3"/>
    <w:uiPriority w:val="9"/>
    <w:rsid w:val="006A403C"/>
    <w:rPr>
      <w:rFonts w:asciiTheme="majorHAnsi" w:eastAsiaTheme="majorEastAsia" w:hAnsiTheme="majorHAnsi" w:cstheme="majorBidi"/>
      <w:color w:val="243F60" w:themeColor="accent1" w:themeShade="7F"/>
      <w:sz w:val="24"/>
      <w:szCs w:val="24"/>
    </w:rPr>
  </w:style>
  <w:style w:type="character" w:customStyle="1" w:styleId="Kop4Char">
    <w:name w:val="Kop 4 Char"/>
    <w:basedOn w:val="Standaardalinea-lettertype"/>
    <w:link w:val="Kop4"/>
    <w:uiPriority w:val="9"/>
    <w:rsid w:val="00A1514D"/>
    <w:rPr>
      <w:rFonts w:asciiTheme="majorHAnsi" w:eastAsiaTheme="majorEastAsia" w:hAnsiTheme="majorHAnsi" w:cstheme="majorBidi"/>
      <w:i/>
      <w:iCs/>
      <w:color w:val="365F91" w:themeColor="accent1" w:themeShade="BF"/>
    </w:rPr>
  </w:style>
  <w:style w:type="character" w:customStyle="1" w:styleId="Kop5Char">
    <w:name w:val="Kop 5 Char"/>
    <w:basedOn w:val="Standaardalinea-lettertype"/>
    <w:link w:val="Kop5"/>
    <w:uiPriority w:val="9"/>
    <w:semiHidden/>
    <w:rsid w:val="00A1514D"/>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A1514D"/>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A1514D"/>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A1514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1514D"/>
    <w:rPr>
      <w:rFonts w:asciiTheme="majorHAnsi" w:eastAsiaTheme="majorEastAsia" w:hAnsiTheme="majorHAnsi" w:cstheme="majorBidi"/>
      <w:i/>
      <w:iCs/>
      <w:color w:val="272727" w:themeColor="text1" w:themeTint="D8"/>
      <w:sz w:val="21"/>
      <w:szCs w:val="21"/>
    </w:rPr>
  </w:style>
  <w:style w:type="paragraph" w:styleId="Kopbronvermelding">
    <w:name w:val="toa heading"/>
    <w:basedOn w:val="Standaard"/>
    <w:next w:val="Standaard"/>
    <w:uiPriority w:val="99"/>
    <w:semiHidden/>
    <w:unhideWhenUsed/>
    <w:rsid w:val="00A1514D"/>
    <w:pPr>
      <w:spacing w:before="120"/>
    </w:pPr>
    <w:rPr>
      <w:rFonts w:asciiTheme="majorHAnsi" w:eastAsiaTheme="majorEastAsia" w:hAnsiTheme="majorHAnsi" w:cstheme="majorBidi"/>
      <w:b/>
      <w:bCs/>
      <w:sz w:val="24"/>
      <w:szCs w:val="24"/>
    </w:rPr>
  </w:style>
  <w:style w:type="paragraph" w:styleId="Lijst">
    <w:name w:val="List"/>
    <w:basedOn w:val="Standaard"/>
    <w:uiPriority w:val="99"/>
    <w:semiHidden/>
    <w:unhideWhenUsed/>
    <w:rsid w:val="00A1514D"/>
    <w:pPr>
      <w:ind w:left="283" w:hanging="283"/>
      <w:contextualSpacing/>
    </w:pPr>
  </w:style>
  <w:style w:type="paragraph" w:styleId="Lijst2">
    <w:name w:val="List 2"/>
    <w:basedOn w:val="Standaard"/>
    <w:uiPriority w:val="99"/>
    <w:semiHidden/>
    <w:unhideWhenUsed/>
    <w:rsid w:val="00A1514D"/>
    <w:pPr>
      <w:ind w:left="566" w:hanging="283"/>
      <w:contextualSpacing/>
    </w:pPr>
  </w:style>
  <w:style w:type="paragraph" w:styleId="Lijst3">
    <w:name w:val="List 3"/>
    <w:basedOn w:val="Standaard"/>
    <w:uiPriority w:val="99"/>
    <w:semiHidden/>
    <w:unhideWhenUsed/>
    <w:rsid w:val="00A1514D"/>
    <w:pPr>
      <w:ind w:left="849" w:hanging="283"/>
      <w:contextualSpacing/>
    </w:pPr>
  </w:style>
  <w:style w:type="paragraph" w:styleId="Lijst4">
    <w:name w:val="List 4"/>
    <w:basedOn w:val="Standaard"/>
    <w:uiPriority w:val="99"/>
    <w:semiHidden/>
    <w:unhideWhenUsed/>
    <w:rsid w:val="00A1514D"/>
    <w:pPr>
      <w:ind w:left="1132" w:hanging="283"/>
      <w:contextualSpacing/>
    </w:pPr>
  </w:style>
  <w:style w:type="paragraph" w:styleId="Lijst5">
    <w:name w:val="List 5"/>
    <w:basedOn w:val="Standaard"/>
    <w:uiPriority w:val="99"/>
    <w:semiHidden/>
    <w:unhideWhenUsed/>
    <w:rsid w:val="00A1514D"/>
    <w:pPr>
      <w:ind w:left="1415" w:hanging="283"/>
      <w:contextualSpacing/>
    </w:pPr>
  </w:style>
  <w:style w:type="paragraph" w:styleId="Lijstmetafbeeldingen">
    <w:name w:val="table of figures"/>
    <w:basedOn w:val="Standaard"/>
    <w:next w:val="Standaard"/>
    <w:uiPriority w:val="99"/>
    <w:semiHidden/>
    <w:unhideWhenUsed/>
    <w:rsid w:val="00A1514D"/>
    <w:pPr>
      <w:spacing w:after="0"/>
    </w:pPr>
  </w:style>
  <w:style w:type="paragraph" w:styleId="Lijstopsomteken">
    <w:name w:val="List Bullet"/>
    <w:basedOn w:val="Standaard"/>
    <w:uiPriority w:val="99"/>
    <w:semiHidden/>
    <w:unhideWhenUsed/>
    <w:rsid w:val="00A1514D"/>
    <w:pPr>
      <w:numPr>
        <w:numId w:val="3"/>
      </w:numPr>
      <w:contextualSpacing/>
    </w:pPr>
  </w:style>
  <w:style w:type="paragraph" w:styleId="Lijstopsomteken2">
    <w:name w:val="List Bullet 2"/>
    <w:basedOn w:val="Standaard"/>
    <w:uiPriority w:val="99"/>
    <w:semiHidden/>
    <w:unhideWhenUsed/>
    <w:rsid w:val="00A1514D"/>
    <w:pPr>
      <w:numPr>
        <w:numId w:val="4"/>
      </w:numPr>
      <w:contextualSpacing/>
    </w:pPr>
  </w:style>
  <w:style w:type="paragraph" w:styleId="Lijstopsomteken3">
    <w:name w:val="List Bullet 3"/>
    <w:basedOn w:val="Standaard"/>
    <w:uiPriority w:val="99"/>
    <w:semiHidden/>
    <w:unhideWhenUsed/>
    <w:rsid w:val="00A1514D"/>
    <w:pPr>
      <w:numPr>
        <w:numId w:val="5"/>
      </w:numPr>
      <w:contextualSpacing/>
    </w:pPr>
  </w:style>
  <w:style w:type="paragraph" w:styleId="Lijstopsomteken4">
    <w:name w:val="List Bullet 4"/>
    <w:basedOn w:val="Standaard"/>
    <w:uiPriority w:val="99"/>
    <w:semiHidden/>
    <w:unhideWhenUsed/>
    <w:rsid w:val="00A1514D"/>
    <w:pPr>
      <w:numPr>
        <w:numId w:val="6"/>
      </w:numPr>
      <w:contextualSpacing/>
    </w:pPr>
  </w:style>
  <w:style w:type="paragraph" w:styleId="Lijstopsomteken5">
    <w:name w:val="List Bullet 5"/>
    <w:basedOn w:val="Standaard"/>
    <w:uiPriority w:val="99"/>
    <w:semiHidden/>
    <w:unhideWhenUsed/>
    <w:rsid w:val="00A1514D"/>
    <w:pPr>
      <w:numPr>
        <w:numId w:val="7"/>
      </w:numPr>
      <w:contextualSpacing/>
    </w:pPr>
  </w:style>
  <w:style w:type="paragraph" w:styleId="Lijstalinea">
    <w:name w:val="List Paragraph"/>
    <w:basedOn w:val="Standaard"/>
    <w:uiPriority w:val="34"/>
    <w:rsid w:val="00A1514D"/>
    <w:pPr>
      <w:ind w:left="720"/>
      <w:contextualSpacing/>
    </w:pPr>
  </w:style>
  <w:style w:type="paragraph" w:styleId="Lijstnummering">
    <w:name w:val="List Number"/>
    <w:basedOn w:val="Standaard"/>
    <w:uiPriority w:val="99"/>
    <w:semiHidden/>
    <w:unhideWhenUsed/>
    <w:rsid w:val="00A1514D"/>
    <w:pPr>
      <w:numPr>
        <w:numId w:val="8"/>
      </w:numPr>
      <w:contextualSpacing/>
    </w:pPr>
  </w:style>
  <w:style w:type="paragraph" w:styleId="Lijstnummering2">
    <w:name w:val="List Number 2"/>
    <w:basedOn w:val="Standaard"/>
    <w:uiPriority w:val="99"/>
    <w:semiHidden/>
    <w:unhideWhenUsed/>
    <w:rsid w:val="00A1514D"/>
    <w:pPr>
      <w:numPr>
        <w:numId w:val="9"/>
      </w:numPr>
      <w:contextualSpacing/>
    </w:pPr>
  </w:style>
  <w:style w:type="paragraph" w:styleId="Lijstnummering3">
    <w:name w:val="List Number 3"/>
    <w:basedOn w:val="Standaard"/>
    <w:uiPriority w:val="99"/>
    <w:semiHidden/>
    <w:unhideWhenUsed/>
    <w:rsid w:val="00A1514D"/>
    <w:pPr>
      <w:numPr>
        <w:numId w:val="10"/>
      </w:numPr>
      <w:contextualSpacing/>
    </w:pPr>
  </w:style>
  <w:style w:type="paragraph" w:styleId="Lijstnummering4">
    <w:name w:val="List Number 4"/>
    <w:basedOn w:val="Standaard"/>
    <w:uiPriority w:val="99"/>
    <w:semiHidden/>
    <w:unhideWhenUsed/>
    <w:rsid w:val="00A1514D"/>
    <w:pPr>
      <w:numPr>
        <w:numId w:val="11"/>
      </w:numPr>
      <w:contextualSpacing/>
    </w:pPr>
  </w:style>
  <w:style w:type="paragraph" w:styleId="Lijstnummering5">
    <w:name w:val="List Number 5"/>
    <w:basedOn w:val="Standaard"/>
    <w:uiPriority w:val="99"/>
    <w:semiHidden/>
    <w:unhideWhenUsed/>
    <w:rsid w:val="00A1514D"/>
    <w:pPr>
      <w:numPr>
        <w:numId w:val="12"/>
      </w:numPr>
      <w:contextualSpacing/>
    </w:pPr>
  </w:style>
  <w:style w:type="paragraph" w:styleId="Lijstvoortzetting">
    <w:name w:val="List Continue"/>
    <w:basedOn w:val="Standaard"/>
    <w:uiPriority w:val="99"/>
    <w:semiHidden/>
    <w:unhideWhenUsed/>
    <w:rsid w:val="00A1514D"/>
    <w:pPr>
      <w:spacing w:after="120"/>
      <w:ind w:left="283"/>
      <w:contextualSpacing/>
    </w:pPr>
  </w:style>
  <w:style w:type="paragraph" w:styleId="Lijstvoortzetting2">
    <w:name w:val="List Continue 2"/>
    <w:basedOn w:val="Standaard"/>
    <w:uiPriority w:val="99"/>
    <w:semiHidden/>
    <w:unhideWhenUsed/>
    <w:rsid w:val="00A1514D"/>
    <w:pPr>
      <w:spacing w:after="120"/>
      <w:ind w:left="566"/>
      <w:contextualSpacing/>
    </w:pPr>
  </w:style>
  <w:style w:type="paragraph" w:styleId="Lijstvoortzetting3">
    <w:name w:val="List Continue 3"/>
    <w:basedOn w:val="Standaard"/>
    <w:uiPriority w:val="99"/>
    <w:semiHidden/>
    <w:unhideWhenUsed/>
    <w:rsid w:val="00A1514D"/>
    <w:pPr>
      <w:spacing w:after="120"/>
      <w:ind w:left="849"/>
      <w:contextualSpacing/>
    </w:pPr>
  </w:style>
  <w:style w:type="paragraph" w:styleId="Lijstvoortzetting4">
    <w:name w:val="List Continue 4"/>
    <w:basedOn w:val="Standaard"/>
    <w:uiPriority w:val="99"/>
    <w:semiHidden/>
    <w:unhideWhenUsed/>
    <w:rsid w:val="00A1514D"/>
    <w:pPr>
      <w:spacing w:after="120"/>
      <w:ind w:left="1132"/>
      <w:contextualSpacing/>
    </w:pPr>
  </w:style>
  <w:style w:type="paragraph" w:styleId="Lijstvoortzetting5">
    <w:name w:val="List Continue 5"/>
    <w:basedOn w:val="Standaard"/>
    <w:uiPriority w:val="99"/>
    <w:semiHidden/>
    <w:unhideWhenUsed/>
    <w:rsid w:val="00A1514D"/>
    <w:pPr>
      <w:spacing w:after="120"/>
      <w:ind w:left="1415"/>
      <w:contextualSpacing/>
    </w:pPr>
  </w:style>
  <w:style w:type="paragraph" w:styleId="Macrotekst">
    <w:name w:val="macro"/>
    <w:link w:val="MacrotekstChar"/>
    <w:uiPriority w:val="99"/>
    <w:semiHidden/>
    <w:unhideWhenUsed/>
    <w:rsid w:val="00A1514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A1514D"/>
    <w:rPr>
      <w:rFonts w:ascii="Consolas" w:hAnsi="Consolas" w:cs="Consolas"/>
      <w:sz w:val="20"/>
      <w:szCs w:val="20"/>
    </w:rPr>
  </w:style>
  <w:style w:type="paragraph" w:styleId="Notitiekop">
    <w:name w:val="Note Heading"/>
    <w:basedOn w:val="Standaard"/>
    <w:next w:val="Standaard"/>
    <w:link w:val="NotitiekopChar"/>
    <w:uiPriority w:val="99"/>
    <w:semiHidden/>
    <w:unhideWhenUsed/>
    <w:rsid w:val="00A1514D"/>
    <w:pPr>
      <w:spacing w:after="0" w:line="240" w:lineRule="auto"/>
    </w:pPr>
  </w:style>
  <w:style w:type="character" w:customStyle="1" w:styleId="NotitiekopChar">
    <w:name w:val="Notitiekop Char"/>
    <w:basedOn w:val="Standaardalinea-lettertype"/>
    <w:link w:val="Notitiekop"/>
    <w:uiPriority w:val="99"/>
    <w:semiHidden/>
    <w:rsid w:val="00A1514D"/>
  </w:style>
  <w:style w:type="paragraph" w:styleId="Ondertitel">
    <w:name w:val="Subtitle"/>
    <w:basedOn w:val="Standaard"/>
    <w:next w:val="Standaard"/>
    <w:link w:val="OndertitelChar"/>
    <w:uiPriority w:val="11"/>
    <w:rsid w:val="00A1514D"/>
    <w:pPr>
      <w:numPr>
        <w:ilvl w:val="1"/>
      </w:numPr>
      <w:spacing w:after="160"/>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1514D"/>
    <w:rPr>
      <w:rFonts w:eastAsiaTheme="minorEastAsia"/>
      <w:color w:val="5A5A5A" w:themeColor="text1" w:themeTint="A5"/>
      <w:spacing w:val="15"/>
    </w:rPr>
  </w:style>
  <w:style w:type="paragraph" w:styleId="Tekstopmerking">
    <w:name w:val="annotation text"/>
    <w:basedOn w:val="Standaard"/>
    <w:link w:val="TekstopmerkingChar"/>
    <w:uiPriority w:val="99"/>
    <w:semiHidden/>
    <w:unhideWhenUsed/>
    <w:rsid w:val="00A1514D"/>
    <w:pPr>
      <w:spacing w:line="240" w:lineRule="auto"/>
    </w:pPr>
    <w:rPr>
      <w:szCs w:val="20"/>
    </w:rPr>
  </w:style>
  <w:style w:type="character" w:customStyle="1" w:styleId="TekstopmerkingChar">
    <w:name w:val="Tekst opmerking Char"/>
    <w:basedOn w:val="Standaardalinea-lettertype"/>
    <w:link w:val="Tekstopmerking"/>
    <w:uiPriority w:val="99"/>
    <w:semiHidden/>
    <w:rsid w:val="00A1514D"/>
    <w:rPr>
      <w:sz w:val="20"/>
      <w:szCs w:val="20"/>
    </w:rPr>
  </w:style>
  <w:style w:type="paragraph" w:styleId="Onderwerpvanopmerking">
    <w:name w:val="annotation subject"/>
    <w:basedOn w:val="Tekstopmerking"/>
    <w:next w:val="Tekstopmerking"/>
    <w:link w:val="OnderwerpvanopmerkingChar"/>
    <w:uiPriority w:val="99"/>
    <w:semiHidden/>
    <w:unhideWhenUsed/>
    <w:rsid w:val="00A1514D"/>
    <w:rPr>
      <w:b/>
      <w:bCs/>
    </w:rPr>
  </w:style>
  <w:style w:type="character" w:customStyle="1" w:styleId="OnderwerpvanopmerkingChar">
    <w:name w:val="Onderwerp van opmerking Char"/>
    <w:basedOn w:val="TekstopmerkingChar"/>
    <w:link w:val="Onderwerpvanopmerking"/>
    <w:uiPriority w:val="99"/>
    <w:semiHidden/>
    <w:rsid w:val="00A1514D"/>
    <w:rPr>
      <w:b/>
      <w:bCs/>
      <w:sz w:val="20"/>
      <w:szCs w:val="20"/>
    </w:rPr>
  </w:style>
  <w:style w:type="paragraph" w:styleId="Plattetekst">
    <w:name w:val="Body Text"/>
    <w:basedOn w:val="Standaard"/>
    <w:link w:val="PlattetekstChar"/>
    <w:uiPriority w:val="99"/>
    <w:semiHidden/>
    <w:unhideWhenUsed/>
    <w:rsid w:val="00A1514D"/>
    <w:pPr>
      <w:spacing w:after="120"/>
    </w:pPr>
  </w:style>
  <w:style w:type="character" w:customStyle="1" w:styleId="PlattetekstChar">
    <w:name w:val="Platte tekst Char"/>
    <w:basedOn w:val="Standaardalinea-lettertype"/>
    <w:link w:val="Plattetekst"/>
    <w:uiPriority w:val="99"/>
    <w:semiHidden/>
    <w:rsid w:val="00A1514D"/>
  </w:style>
  <w:style w:type="paragraph" w:styleId="Plattetekst2">
    <w:name w:val="Body Text 2"/>
    <w:basedOn w:val="Standaard"/>
    <w:link w:val="Plattetekst2Char"/>
    <w:uiPriority w:val="99"/>
    <w:semiHidden/>
    <w:unhideWhenUsed/>
    <w:rsid w:val="00A1514D"/>
    <w:pPr>
      <w:spacing w:after="120" w:line="480" w:lineRule="auto"/>
    </w:pPr>
  </w:style>
  <w:style w:type="character" w:customStyle="1" w:styleId="Plattetekst2Char">
    <w:name w:val="Platte tekst 2 Char"/>
    <w:basedOn w:val="Standaardalinea-lettertype"/>
    <w:link w:val="Plattetekst2"/>
    <w:uiPriority w:val="99"/>
    <w:semiHidden/>
    <w:rsid w:val="00A1514D"/>
  </w:style>
  <w:style w:type="paragraph" w:styleId="Plattetekst3">
    <w:name w:val="Body Text 3"/>
    <w:basedOn w:val="Standaard"/>
    <w:link w:val="Plattetekst3Char"/>
    <w:uiPriority w:val="99"/>
    <w:semiHidden/>
    <w:unhideWhenUsed/>
    <w:rsid w:val="00A1514D"/>
    <w:pPr>
      <w:spacing w:after="120"/>
    </w:pPr>
    <w:rPr>
      <w:sz w:val="16"/>
      <w:szCs w:val="16"/>
    </w:rPr>
  </w:style>
  <w:style w:type="character" w:customStyle="1" w:styleId="Plattetekst3Char">
    <w:name w:val="Platte tekst 3 Char"/>
    <w:basedOn w:val="Standaardalinea-lettertype"/>
    <w:link w:val="Plattetekst3"/>
    <w:uiPriority w:val="99"/>
    <w:semiHidden/>
    <w:rsid w:val="00A1514D"/>
    <w:rPr>
      <w:sz w:val="16"/>
      <w:szCs w:val="16"/>
    </w:rPr>
  </w:style>
  <w:style w:type="paragraph" w:styleId="Platteteksteersteinspringing">
    <w:name w:val="Body Text First Indent"/>
    <w:basedOn w:val="Plattetekst"/>
    <w:link w:val="PlatteteksteersteinspringingChar"/>
    <w:uiPriority w:val="99"/>
    <w:semiHidden/>
    <w:unhideWhenUsed/>
    <w:rsid w:val="00A1514D"/>
    <w:pPr>
      <w:spacing w:after="200"/>
      <w:ind w:firstLine="360"/>
    </w:pPr>
  </w:style>
  <w:style w:type="character" w:customStyle="1" w:styleId="PlatteteksteersteinspringingChar">
    <w:name w:val="Platte tekst eerste inspringing Char"/>
    <w:basedOn w:val="PlattetekstChar"/>
    <w:link w:val="Platteteksteersteinspringing"/>
    <w:uiPriority w:val="99"/>
    <w:semiHidden/>
    <w:rsid w:val="00A1514D"/>
  </w:style>
  <w:style w:type="paragraph" w:styleId="Plattetekstinspringen">
    <w:name w:val="Body Text Indent"/>
    <w:basedOn w:val="Standaard"/>
    <w:link w:val="PlattetekstinspringenChar"/>
    <w:uiPriority w:val="99"/>
    <w:semiHidden/>
    <w:unhideWhenUsed/>
    <w:rsid w:val="00A1514D"/>
    <w:pPr>
      <w:spacing w:after="120"/>
      <w:ind w:left="283"/>
    </w:pPr>
  </w:style>
  <w:style w:type="character" w:customStyle="1" w:styleId="PlattetekstinspringenChar">
    <w:name w:val="Platte tekst inspringen Char"/>
    <w:basedOn w:val="Standaardalinea-lettertype"/>
    <w:link w:val="Plattetekstinspringen"/>
    <w:uiPriority w:val="99"/>
    <w:semiHidden/>
    <w:rsid w:val="00A1514D"/>
  </w:style>
  <w:style w:type="paragraph" w:styleId="Platteteksteersteinspringing2">
    <w:name w:val="Body Text First Indent 2"/>
    <w:basedOn w:val="Plattetekstinspringen"/>
    <w:link w:val="Platteteksteersteinspringing2Char"/>
    <w:uiPriority w:val="99"/>
    <w:semiHidden/>
    <w:unhideWhenUsed/>
    <w:rsid w:val="00A1514D"/>
    <w:pPr>
      <w:spacing w:after="20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A1514D"/>
  </w:style>
  <w:style w:type="paragraph" w:styleId="Plattetekstinspringen2">
    <w:name w:val="Body Text Indent 2"/>
    <w:basedOn w:val="Standaard"/>
    <w:link w:val="Plattetekstinspringen2Char"/>
    <w:uiPriority w:val="99"/>
    <w:semiHidden/>
    <w:unhideWhenUsed/>
    <w:rsid w:val="00A1514D"/>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A1514D"/>
  </w:style>
  <w:style w:type="paragraph" w:styleId="Plattetekstinspringen3">
    <w:name w:val="Body Text Indent 3"/>
    <w:basedOn w:val="Standaard"/>
    <w:link w:val="Plattetekstinspringen3Char"/>
    <w:uiPriority w:val="99"/>
    <w:semiHidden/>
    <w:unhideWhenUsed/>
    <w:rsid w:val="00A1514D"/>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A1514D"/>
    <w:rPr>
      <w:sz w:val="16"/>
      <w:szCs w:val="16"/>
    </w:rPr>
  </w:style>
  <w:style w:type="paragraph" w:styleId="Standaardinspringing">
    <w:name w:val="Normal Indent"/>
    <w:basedOn w:val="Standaard"/>
    <w:uiPriority w:val="99"/>
    <w:semiHidden/>
    <w:unhideWhenUsed/>
    <w:rsid w:val="00A1514D"/>
    <w:pPr>
      <w:ind w:left="708"/>
    </w:pPr>
  </w:style>
  <w:style w:type="paragraph" w:styleId="Tekstzonderopmaak">
    <w:name w:val="Plain Text"/>
    <w:basedOn w:val="Standaard"/>
    <w:link w:val="TekstzonderopmaakChar"/>
    <w:uiPriority w:val="99"/>
    <w:semiHidden/>
    <w:unhideWhenUsed/>
    <w:rsid w:val="00A1514D"/>
    <w:pPr>
      <w:spacing w:after="0"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A1514D"/>
    <w:rPr>
      <w:rFonts w:ascii="Consolas" w:hAnsi="Consolas" w:cs="Consolas"/>
      <w:sz w:val="21"/>
      <w:szCs w:val="21"/>
    </w:rPr>
  </w:style>
  <w:style w:type="paragraph" w:styleId="Titel">
    <w:name w:val="Title"/>
    <w:basedOn w:val="Standaard"/>
    <w:next w:val="Standaard"/>
    <w:link w:val="TitelChar"/>
    <w:uiPriority w:val="10"/>
    <w:rsid w:val="00A151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1514D"/>
    <w:rPr>
      <w:rFonts w:asciiTheme="majorHAnsi" w:eastAsiaTheme="majorEastAsia" w:hAnsiTheme="majorHAnsi" w:cstheme="majorBidi"/>
      <w:spacing w:val="-10"/>
      <w:kern w:val="28"/>
      <w:sz w:val="56"/>
      <w:szCs w:val="56"/>
    </w:rPr>
  </w:style>
  <w:style w:type="paragraph" w:styleId="Voetnoottekst">
    <w:name w:val="footnote text"/>
    <w:basedOn w:val="Standaard"/>
    <w:link w:val="VoetnoottekstChar"/>
    <w:uiPriority w:val="99"/>
    <w:semiHidden/>
    <w:unhideWhenUsed/>
    <w:rsid w:val="00A1514D"/>
    <w:pPr>
      <w:spacing w:after="0" w:line="240" w:lineRule="auto"/>
    </w:pPr>
    <w:rPr>
      <w:szCs w:val="20"/>
    </w:rPr>
  </w:style>
  <w:style w:type="character" w:customStyle="1" w:styleId="VoetnoottekstChar">
    <w:name w:val="Voetnoottekst Char"/>
    <w:basedOn w:val="Standaardalinea-lettertype"/>
    <w:link w:val="Voetnoottekst"/>
    <w:uiPriority w:val="99"/>
    <w:semiHidden/>
    <w:rsid w:val="00A1514D"/>
    <w:rPr>
      <w:sz w:val="20"/>
      <w:szCs w:val="20"/>
    </w:rPr>
  </w:style>
  <w:style w:type="character" w:styleId="Voetnootmarkering">
    <w:name w:val="footnote reference"/>
    <w:basedOn w:val="Standaardalinea-lettertype"/>
    <w:uiPriority w:val="99"/>
    <w:semiHidden/>
    <w:unhideWhenUsed/>
    <w:rsid w:val="00F15043"/>
    <w:rPr>
      <w:vertAlign w:val="superscript"/>
    </w:rPr>
  </w:style>
  <w:style w:type="table" w:styleId="Rastertabel2-Accent1">
    <w:name w:val="Grid Table 2 Accent 1"/>
    <w:basedOn w:val="Standaardtabel"/>
    <w:uiPriority w:val="47"/>
    <w:rsid w:val="00796330"/>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5donker-Accent1">
    <w:name w:val="Grid Table 5 Dark Accent 1"/>
    <w:basedOn w:val="Standaardtabel"/>
    <w:uiPriority w:val="50"/>
    <w:rsid w:val="007963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4-Accent6">
    <w:name w:val="Grid Table 4 Accent 6"/>
    <w:basedOn w:val="Standaardtabel"/>
    <w:uiPriority w:val="49"/>
    <w:rsid w:val="0079633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jsttabel4-Accent5">
    <w:name w:val="List Table 4 Accent 5"/>
    <w:basedOn w:val="Standaardtabel"/>
    <w:uiPriority w:val="49"/>
    <w:rsid w:val="0079633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Verwijzingopmerking">
    <w:name w:val="annotation reference"/>
    <w:basedOn w:val="Standaardalinea-lettertype"/>
    <w:uiPriority w:val="99"/>
    <w:semiHidden/>
    <w:unhideWhenUsed/>
    <w:rsid w:val="00BA6CD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179219">
      <w:bodyDiv w:val="1"/>
      <w:marLeft w:val="0"/>
      <w:marRight w:val="0"/>
      <w:marTop w:val="0"/>
      <w:marBottom w:val="0"/>
      <w:divBdr>
        <w:top w:val="none" w:sz="0" w:space="0" w:color="auto"/>
        <w:left w:val="none" w:sz="0" w:space="0" w:color="auto"/>
        <w:bottom w:val="none" w:sz="0" w:space="0" w:color="auto"/>
        <w:right w:val="none" w:sz="0" w:space="0" w:color="auto"/>
      </w:divBdr>
    </w:div>
    <w:div w:id="1724132744">
      <w:bodyDiv w:val="1"/>
      <w:marLeft w:val="0"/>
      <w:marRight w:val="0"/>
      <w:marTop w:val="0"/>
      <w:marBottom w:val="0"/>
      <w:divBdr>
        <w:top w:val="none" w:sz="0" w:space="0" w:color="auto"/>
        <w:left w:val="none" w:sz="0" w:space="0" w:color="auto"/>
        <w:bottom w:val="none" w:sz="0" w:space="0" w:color="auto"/>
        <w:right w:val="none" w:sz="0" w:space="0" w:color="auto"/>
      </w:divBdr>
      <w:divsChild>
        <w:div w:id="25182635">
          <w:marLeft w:val="0"/>
          <w:marRight w:val="0"/>
          <w:marTop w:val="0"/>
          <w:marBottom w:val="0"/>
          <w:divBdr>
            <w:top w:val="none" w:sz="0" w:space="0" w:color="auto"/>
            <w:left w:val="none" w:sz="0" w:space="0" w:color="auto"/>
            <w:bottom w:val="none" w:sz="0" w:space="0" w:color="auto"/>
            <w:right w:val="none" w:sz="0" w:space="0" w:color="auto"/>
          </w:divBdr>
          <w:divsChild>
            <w:div w:id="179590800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gex101.co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php.net/manual/en/book.pcre.php"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regex101.com" TargetMode="External"/><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gnu.org/software/sed/manual/se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l.wikipedia.org/wiki/Backtracking"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regex101.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gnu.org/software/grep/manual/grep.html" TargetMode="External"/><Relationship Id="rId36" Type="http://schemas.openxmlformats.org/officeDocument/2006/relationships/hyperlink" Target="http://www.grymoire.com/Unix/Sed.html" TargetMode="External"/><Relationship Id="rId10" Type="http://schemas.openxmlformats.org/officeDocument/2006/relationships/image" Target="media/image2.png"/><Relationship Id="rId19" Type="http://schemas.openxmlformats.org/officeDocument/2006/relationships/hyperlink" Target="https://regex101.com/" TargetMode="External"/><Relationship Id="rId31" Type="http://schemas.openxmlformats.org/officeDocument/2006/relationships/hyperlink" Target="https://notepad-plus-plus.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www.cygwin.com/" TargetMode="External"/><Relationship Id="rId30" Type="http://schemas.openxmlformats.org/officeDocument/2006/relationships/hyperlink" Target="https://www.math.utah.edu/docs/info/gawk_5.html" TargetMode="External"/><Relationship Id="rId35" Type="http://schemas.openxmlformats.org/officeDocument/2006/relationships/hyperlink" Target="http://www.grymoire.com/Unix/Regular.html#uh-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Aangepaste%20Office-sjablonen\NHL_Wordsjablo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F9DA725C014B259A2179778704A693"/>
        <w:category>
          <w:name w:val="Algemeen"/>
          <w:gallery w:val="placeholder"/>
        </w:category>
        <w:types>
          <w:type w:val="bbPlcHdr"/>
        </w:types>
        <w:behaviors>
          <w:behavior w:val="content"/>
        </w:behaviors>
        <w:guid w:val="{2080E3E5-25B7-44CC-9261-28070D8062AB}"/>
      </w:docPartPr>
      <w:docPartBody>
        <w:p w:rsidR="00DF7CF8" w:rsidRDefault="00DF7CF8">
          <w:pPr>
            <w:pStyle w:val="6EF9DA725C014B259A2179778704A693"/>
          </w:pPr>
          <w:r w:rsidRPr="00E54740">
            <w:rPr>
              <w:rStyle w:val="Tekstvantijdelijkeaanduiding"/>
            </w:rPr>
            <w:t>Titel</w:t>
          </w:r>
        </w:p>
      </w:docPartBody>
    </w:docPart>
    <w:docPart>
      <w:docPartPr>
        <w:name w:val="B4A4631EEE3C4012B8E67EB12B9A76B9"/>
        <w:category>
          <w:name w:val="Algemeen"/>
          <w:gallery w:val="placeholder"/>
        </w:category>
        <w:types>
          <w:type w:val="bbPlcHdr"/>
        </w:types>
        <w:behaviors>
          <w:behavior w:val="content"/>
        </w:behaviors>
        <w:guid w:val="{356687D4-95EF-4834-BCE5-CC15FEE34A23}"/>
      </w:docPartPr>
      <w:docPartBody>
        <w:p w:rsidR="00DF7CF8" w:rsidRDefault="00DF7CF8">
          <w:pPr>
            <w:pStyle w:val="B4A4631EEE3C4012B8E67EB12B9A76B9"/>
          </w:pPr>
          <w:r w:rsidRPr="00E54740">
            <w:rPr>
              <w:rStyle w:val="Tekstvantijdelijkeaanduiding"/>
            </w:rPr>
            <w:t>Subtitel</w:t>
          </w:r>
        </w:p>
      </w:docPartBody>
    </w:docPart>
    <w:docPart>
      <w:docPartPr>
        <w:name w:val="178B74D6D86740EAA376036816868939"/>
        <w:category>
          <w:name w:val="Algemeen"/>
          <w:gallery w:val="placeholder"/>
        </w:category>
        <w:types>
          <w:type w:val="bbPlcHdr"/>
        </w:types>
        <w:behaviors>
          <w:behavior w:val="content"/>
        </w:behaviors>
        <w:guid w:val="{44533E3F-D6F1-44DB-B1D8-0712DB044177}"/>
      </w:docPartPr>
      <w:docPartBody>
        <w:p w:rsidR="00DF7CF8" w:rsidRDefault="00DF7CF8">
          <w:pPr>
            <w:pStyle w:val="178B74D6D86740EAA376036816868939"/>
          </w:pPr>
          <w:r w:rsidRPr="00E54740">
            <w:rPr>
              <w:rStyle w:val="Tekstvantijdelijkeaanduiding"/>
            </w:rPr>
            <w:t>Titel</w:t>
          </w:r>
        </w:p>
      </w:docPartBody>
    </w:docPart>
    <w:docPart>
      <w:docPartPr>
        <w:name w:val="067130D5D0F3447CA9EB1EE8850BD566"/>
        <w:category>
          <w:name w:val="Algemeen"/>
          <w:gallery w:val="placeholder"/>
        </w:category>
        <w:types>
          <w:type w:val="bbPlcHdr"/>
        </w:types>
        <w:behaviors>
          <w:behavior w:val="content"/>
        </w:behaviors>
        <w:guid w:val="{1401F483-12AB-4F64-90E9-80F12123850D}"/>
      </w:docPartPr>
      <w:docPartBody>
        <w:p w:rsidR="00DF7CF8" w:rsidRDefault="00DF7CF8">
          <w:pPr>
            <w:pStyle w:val="067130D5D0F3447CA9EB1EE8850BD566"/>
          </w:pPr>
          <w:r w:rsidRPr="00E54740">
            <w:rPr>
              <w:rStyle w:val="Tekstvantijdelijkeaanduiding"/>
            </w:rPr>
            <w:t>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HLBasic-Bold">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NHLBasic-Regular">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NHLaudit Rounded">
    <w:altName w:val="Cambria"/>
    <w:panose1 w:val="00000000000000000000"/>
    <w:charset w:val="00"/>
    <w:family w:val="modern"/>
    <w:notTrueType/>
    <w:pitch w:val="variable"/>
    <w:sig w:usb0="800000AF" w:usb1="4000004A"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NHBasic">
    <w:altName w:val="Courier"/>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CF8"/>
    <w:rsid w:val="00A62EBB"/>
    <w:rsid w:val="00AA0A90"/>
    <w:rsid w:val="00B04869"/>
    <w:rsid w:val="00D205E9"/>
    <w:rsid w:val="00DE7E5A"/>
    <w:rsid w:val="00DF7CF8"/>
    <w:rsid w:val="00E602CE"/>
    <w:rsid w:val="00F425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6EF9DA725C014B259A2179778704A693">
    <w:name w:val="6EF9DA725C014B259A2179778704A693"/>
  </w:style>
  <w:style w:type="paragraph" w:customStyle="1" w:styleId="B4A4631EEE3C4012B8E67EB12B9A76B9">
    <w:name w:val="B4A4631EEE3C4012B8E67EB12B9A76B9"/>
  </w:style>
  <w:style w:type="paragraph" w:customStyle="1" w:styleId="178B74D6D86740EAA376036816868939">
    <w:name w:val="178B74D6D86740EAA376036816868939"/>
  </w:style>
  <w:style w:type="paragraph" w:customStyle="1" w:styleId="067130D5D0F3447CA9EB1EE8850BD566">
    <w:name w:val="067130D5D0F3447CA9EB1EE8850BD5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mmonHuisstijlData>
  <BDB>
    <titel word="lbl_titel" tip="Titel">Reader Reguliere Expressies</titel>
    <datum word="lbl_datum" tip="Datum">2017-12-13T00:00:00</datum>
    <subtitel word="lbl_subtitel" tip="Subtitel">Behorende bij project Big Data</subtitel>
  </BDB>
</CommonHuisstijl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AF45B-6477-4751-B80E-A84D06ECC53C}">
  <ds:schemaRefs/>
</ds:datastoreItem>
</file>

<file path=customXml/itemProps2.xml><?xml version="1.0" encoding="utf-8"?>
<ds:datastoreItem xmlns:ds="http://schemas.openxmlformats.org/officeDocument/2006/customXml" ds:itemID="{B104EFCA-7B29-4E17-A77E-28182D2E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NHL_Wordsjabloon.dotx</Template>
  <TotalTime>6478</TotalTime>
  <Pages>32</Pages>
  <Words>5328</Words>
  <Characters>29310</Characters>
  <Application>Microsoft Office Word</Application>
  <DocSecurity>0</DocSecurity>
  <Lines>244</Lines>
  <Paragraphs>69</Paragraphs>
  <ScaleCrop>false</ScaleCrop>
  <HeadingPairs>
    <vt:vector size="2" baseType="variant">
      <vt:variant>
        <vt:lpstr>Titel</vt:lpstr>
      </vt:variant>
      <vt:variant>
        <vt:i4>1</vt:i4>
      </vt:variant>
    </vt:vector>
  </HeadingPairs>
  <TitlesOfParts>
    <vt:vector size="1" baseType="lpstr">
      <vt:lpstr>Bla bla bla</vt:lpstr>
    </vt:vector>
  </TitlesOfParts>
  <Company>Leeuwarden</Company>
  <LinksUpToDate>false</LinksUpToDate>
  <CharactersWithSpaces>34569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 bla bla</dc:title>
  <dc:subject/>
  <dc:creator>Molema, G.J.M.</dc:creator>
  <cp:keywords/>
  <dc:description/>
  <cp:lastModifiedBy>Molema, G.J.M.</cp:lastModifiedBy>
  <cp:revision>77</cp:revision>
  <cp:lastPrinted>2013-01-03T10:42:00Z</cp:lastPrinted>
  <dcterms:created xsi:type="dcterms:W3CDTF">2017-09-29T07:01:00Z</dcterms:created>
  <dcterms:modified xsi:type="dcterms:W3CDTF">2017-12-18T15:49:00Z</dcterms:modified>
</cp:coreProperties>
</file>